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F6E" w:rsidRPr="008B5277" w:rsidRDefault="00E44F6E" w:rsidP="00E44F6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5F673423" wp14:editId="15480DA4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424295" cy="4962987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uter-processor-3d_861875-331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49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bookmarkEnd w:id="1"/>
    <w:bookmarkEnd w:id="2"/>
    <w:bookmarkEnd w:id="3"/>
    <w:bookmarkEnd w:id="4"/>
    <w:p w:rsidR="00E44F6E" w:rsidRPr="002A4F8B" w:rsidRDefault="00C508FC" w:rsidP="00E44F6E">
      <w:pPr>
        <w:pStyle w:val="Title"/>
        <w:rPr>
          <w:color w:val="002060"/>
        </w:rPr>
      </w:pPr>
      <w:r>
        <w:rPr>
          <w:rStyle w:val="Strong"/>
          <w:rFonts w:ascii="main-font-family" w:hAnsi="main-font-family"/>
          <w:color w:val="002060"/>
          <w:shd w:val="clear" w:color="auto" w:fill="F8F8F8"/>
        </w:rPr>
        <w:t>RGB LED Control V2</w:t>
      </w:r>
      <w:r w:rsidR="00E44F6E" w:rsidRPr="002A4F8B">
        <w:rPr>
          <w:rStyle w:val="Strong"/>
          <w:rFonts w:ascii="main-font-family" w:hAnsi="main-font-family"/>
          <w:color w:val="002060"/>
          <w:shd w:val="clear" w:color="auto" w:fill="F8F8F8"/>
        </w:rPr>
        <w:t>.0 Design</w:t>
      </w:r>
    </w:p>
    <w:p w:rsidR="00E44F6E" w:rsidRPr="00D5413C" w:rsidRDefault="00E44F6E" w:rsidP="00E44F6E">
      <w:pPr>
        <w:pStyle w:val="Subtitle"/>
      </w:pPr>
    </w:p>
    <w:p w:rsidR="00E44F6E" w:rsidRPr="002A4F8B" w:rsidRDefault="007D58E0" w:rsidP="00E44F6E">
      <w:pPr>
        <w:pStyle w:val="ContactInfo"/>
        <w:rPr>
          <w:sz w:val="28"/>
          <w:szCs w:val="28"/>
        </w:rPr>
      </w:pPr>
      <w:r>
        <w:rPr>
          <w:color w:val="002060"/>
          <w:sz w:val="28"/>
          <w:szCs w:val="28"/>
        </w:rPr>
        <w:t>Peter Essam | ARM | 23</w:t>
      </w:r>
      <w:bookmarkStart w:id="5" w:name="_GoBack"/>
      <w:bookmarkEnd w:id="5"/>
      <w:r w:rsidR="00E44F6E" w:rsidRPr="0004742E">
        <w:rPr>
          <w:color w:val="002060"/>
          <w:sz w:val="28"/>
          <w:szCs w:val="28"/>
        </w:rPr>
        <w:t>/11/2023</w:t>
      </w:r>
      <w:r w:rsidR="00E44F6E" w:rsidRPr="002A4F8B">
        <w:rPr>
          <w:sz w:val="28"/>
          <w:szCs w:val="28"/>
        </w:rPr>
        <w:br w:type="page"/>
      </w:r>
    </w:p>
    <w:p w:rsidR="00E44F6E" w:rsidRPr="00B21DA9" w:rsidRDefault="00E44F6E" w:rsidP="00E44F6E">
      <w:pPr>
        <w:jc w:val="center"/>
        <w:rPr>
          <w:b/>
          <w:bCs/>
          <w:color w:val="002060"/>
          <w:sz w:val="40"/>
          <w:szCs w:val="40"/>
        </w:rPr>
      </w:pPr>
      <w:r w:rsidRPr="00B21DA9">
        <w:rPr>
          <w:b/>
          <w:bCs/>
          <w:color w:val="002060"/>
          <w:sz w:val="40"/>
          <w:szCs w:val="40"/>
        </w:rPr>
        <w:lastRenderedPageBreak/>
        <w:t>Table of Content</w:t>
      </w: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Introduction</w:t>
      </w:r>
    </w:p>
    <w:p w:rsidR="00E44F6E" w:rsidRPr="00B21DA9" w:rsidRDefault="00E44F6E" w:rsidP="00E44F6E">
      <w:pPr>
        <w:rPr>
          <w:color w:val="002060"/>
          <w:sz w:val="40"/>
          <w:szCs w:val="40"/>
        </w:rPr>
      </w:pP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High Level Design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Layered Architecture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Modules Descriptions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Drivers Documentations</w:t>
      </w:r>
    </w:p>
    <w:p w:rsidR="00E44F6E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GP</w:t>
      </w:r>
      <w:r w:rsidRPr="00B21DA9">
        <w:rPr>
          <w:color w:val="002060"/>
          <w:sz w:val="32"/>
          <w:szCs w:val="32"/>
        </w:rPr>
        <w:t>IO</w:t>
      </w:r>
    </w:p>
    <w:p w:rsidR="00CA771D" w:rsidRDefault="00CA771D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SYSTICK</w:t>
      </w:r>
    </w:p>
    <w:p w:rsidR="00CA771D" w:rsidRPr="00B21DA9" w:rsidRDefault="00CA771D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SYSTICK MANAGER</w:t>
      </w:r>
    </w:p>
    <w:p w:rsidR="00E44F6E" w:rsidRPr="00B21DA9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LED</w:t>
      </w:r>
    </w:p>
    <w:p w:rsidR="00E44F6E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BUTTON</w:t>
      </w:r>
    </w:p>
    <w:p w:rsidR="00CA771D" w:rsidRPr="00B21DA9" w:rsidRDefault="00CA771D" w:rsidP="00CA771D">
      <w:pPr>
        <w:pStyle w:val="ListParagraph"/>
        <w:ind w:left="2520"/>
        <w:rPr>
          <w:color w:val="002060"/>
          <w:sz w:val="32"/>
          <w:szCs w:val="32"/>
        </w:rPr>
      </w:pPr>
    </w:p>
    <w:p w:rsidR="00E44F6E" w:rsidRPr="00B21DA9" w:rsidRDefault="00E44F6E" w:rsidP="00E44F6E">
      <w:pPr>
        <w:rPr>
          <w:color w:val="002060"/>
          <w:sz w:val="36"/>
          <w:szCs w:val="36"/>
        </w:rPr>
      </w:pP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Low Level Design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Flow Chart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Precompiling Configurations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Linking Configurations</w:t>
      </w: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B21DA9">
        <w:rPr>
          <w:b/>
          <w:bCs/>
          <w:color w:val="002060"/>
          <w:sz w:val="44"/>
          <w:szCs w:val="44"/>
          <w:u w:val="single"/>
        </w:rPr>
        <w:t>Introduction</w:t>
      </w:r>
    </w:p>
    <w:p w:rsidR="00E44F6E" w:rsidRPr="00B21DA9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Overview: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B21DA9">
        <w:rPr>
          <w:rStyle w:val="Strong"/>
          <w:b w:val="0"/>
          <w:bCs w:val="0"/>
          <w:color w:val="002060"/>
          <w:sz w:val="28"/>
          <w:szCs w:val="28"/>
        </w:rPr>
        <w:t xml:space="preserve"> This project is designed with a layered architecture, separating concerns into different layers for better maintainability and scalability. The project focuses on controlling an RGB LED using GPIO (General Purpose Input/Output) pins. The Microcontroller Abstraction Layer (MCAL) handles low-level hardware interactions, the Hardware Abstraction Layer (HAL) manages LED and button functionality, </w:t>
      </w:r>
      <w:r w:rsidR="00CA771D">
        <w:rPr>
          <w:rStyle w:val="Strong"/>
          <w:b w:val="0"/>
          <w:bCs w:val="0"/>
          <w:color w:val="002060"/>
          <w:sz w:val="28"/>
          <w:szCs w:val="28"/>
        </w:rPr>
        <w:t xml:space="preserve">the Service Layer manage the drivers in MCAL to can included in application </w:t>
      </w:r>
      <w:r w:rsidRPr="00B21DA9">
        <w:rPr>
          <w:rStyle w:val="Strong"/>
          <w:b w:val="0"/>
          <w:bCs w:val="0"/>
          <w:color w:val="002060"/>
          <w:sz w:val="28"/>
          <w:szCs w:val="28"/>
        </w:rPr>
        <w:t>and the Common Layer provides standard library names for consistency.</w:t>
      </w:r>
    </w:p>
    <w:p w:rsidR="00E44F6E" w:rsidRDefault="00E44F6E" w:rsidP="00E44F6E">
      <w:pPr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Pr="00B21DA9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Layers:</w:t>
      </w:r>
    </w:p>
    <w:p w:rsidR="00E44F6E" w:rsidRPr="00B21DA9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MCAL (Microcontroller Abstraction Layer)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Responsible for low-level hardware interactions.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Utilizes GPIO to control hardware-level features.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Abstracts microcontroller-specific details.</w:t>
      </w:r>
    </w:p>
    <w:p w:rsidR="00E44F6E" w:rsidRDefault="00E44F6E" w:rsidP="00E44F6E">
      <w:pPr>
        <w:ind w:left="720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HAL (Hardware Abstraction Layer)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Manages higher-level functionalities for LEDs and buttons.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Uses MCAL services to control GPIO pins.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Provides an abstraction for RGB LED control and button input.</w:t>
      </w:r>
    </w:p>
    <w:p w:rsidR="00CA771D" w:rsidRPr="00B42997" w:rsidRDefault="00CA771D" w:rsidP="00CA771D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Service</w:t>
      </w:r>
      <w:r w:rsidRPr="00B42997">
        <w:rPr>
          <w:color w:val="002060"/>
          <w:sz w:val="28"/>
          <w:szCs w:val="28"/>
        </w:rPr>
        <w:t xml:space="preserve"> Layer</w:t>
      </w:r>
    </w:p>
    <w:p w:rsidR="00E44F6E" w:rsidRPr="00CA771D" w:rsidRDefault="00CA771D" w:rsidP="00CA771D">
      <w:pPr>
        <w:ind w:left="720" w:firstLine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Manage the drivers in MCAL layer to can included in App layer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Common Layer</w:t>
      </w:r>
    </w:p>
    <w:p w:rsidR="00E44F6E" w:rsidRPr="00E35835" w:rsidRDefault="00E44F6E" w:rsidP="00E44F6E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Hosts standard library names and common services.</w:t>
      </w:r>
    </w:p>
    <w:p w:rsidR="00E44F6E" w:rsidRDefault="00E44F6E" w:rsidP="00E44F6E">
      <w:pPr>
        <w:ind w:firstLine="72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App (Application Layer)</w:t>
      </w:r>
    </w:p>
    <w:p w:rsidR="00E44F6E" w:rsidRPr="00E35835" w:rsidRDefault="00E44F6E" w:rsidP="00E44F6E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This is the Application</w:t>
      </w:r>
    </w:p>
    <w:p w:rsidR="00E44F6E" w:rsidRDefault="00E44F6E" w:rsidP="00E44F6E">
      <w:pPr>
        <w:ind w:firstLine="720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42997">
        <w:rPr>
          <w:rStyle w:val="Strong"/>
          <w:b w:val="0"/>
          <w:bCs w:val="0"/>
          <w:color w:val="002060"/>
          <w:sz w:val="36"/>
          <w:szCs w:val="36"/>
        </w:rPr>
        <w:t>Project Functionality:</w:t>
      </w:r>
      <w:r w:rsidRPr="00B42997">
        <w:rPr>
          <w:color w:val="002060"/>
          <w:sz w:val="36"/>
          <w:szCs w:val="36"/>
        </w:rPr>
        <w:t xml:space="preserve"> 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The main objective of this project is to control an RGB LED based on button presses</w:t>
      </w:r>
      <w:r w:rsidR="00CA771D">
        <w:rPr>
          <w:color w:val="002060"/>
          <w:sz w:val="28"/>
          <w:szCs w:val="28"/>
        </w:rPr>
        <w:t xml:space="preserve"> and time calculated</w:t>
      </w:r>
      <w:r w:rsidRPr="00B42997">
        <w:rPr>
          <w:color w:val="002060"/>
          <w:sz w:val="28"/>
          <w:szCs w:val="28"/>
        </w:rPr>
        <w:t>. The RGB LED is connected to specific GPIO pins on the microcontroller. When a button is pressed, the program detects the button press through the HAL layer, and the RGB LED changes its state accordingly</w:t>
      </w:r>
      <w:r w:rsidR="00CA771D">
        <w:rPr>
          <w:color w:val="002060"/>
          <w:sz w:val="28"/>
          <w:szCs w:val="28"/>
        </w:rPr>
        <w:t xml:space="preserve"> and when the time finish the LED is off </w:t>
      </w:r>
      <w:r w:rsidRPr="00B42997">
        <w:rPr>
          <w:color w:val="002060"/>
          <w:sz w:val="28"/>
          <w:szCs w:val="28"/>
        </w:rPr>
        <w:t>.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42997">
        <w:rPr>
          <w:color w:val="002060"/>
          <w:sz w:val="36"/>
          <w:szCs w:val="36"/>
        </w:rPr>
        <w:t>Key Components :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GPIO driver: Provides low-level functions for GPIO pin initialization, reading, and writing.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LED Interface: functions to control the RGB LED (e.g., turning on, turning off , ….).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Button Interface: Handles button-related operations (e.g., detecting button presses).</w:t>
      </w:r>
    </w:p>
    <w:p w:rsidR="00CA771D" w:rsidRDefault="00CA771D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CA771D" w:rsidRPr="00B42997" w:rsidRDefault="00CA771D" w:rsidP="00CA771D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Service </w:t>
      </w:r>
      <w:r w:rsidRPr="00B42997">
        <w:rPr>
          <w:color w:val="002060"/>
          <w:sz w:val="28"/>
          <w:szCs w:val="28"/>
        </w:rPr>
        <w:t>Layer</w:t>
      </w:r>
    </w:p>
    <w:p w:rsidR="00CA771D" w:rsidRPr="00E35835" w:rsidRDefault="00F6539C" w:rsidP="00CA771D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Facilitation control any driver in MCAL want to included in App layer</w:t>
      </w:r>
      <w:r w:rsidR="00CA771D" w:rsidRPr="00E35835">
        <w:rPr>
          <w:color w:val="002060"/>
          <w:sz w:val="24"/>
          <w:szCs w:val="24"/>
        </w:rPr>
        <w:t>.</w:t>
      </w:r>
    </w:p>
    <w:p w:rsidR="00CA771D" w:rsidRPr="00E35835" w:rsidRDefault="00CA771D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lastRenderedPageBreak/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Standard Library Names: Ensures consistent naming conventions and library usage across the project.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Workflow: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Initialization: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MCAL initializes GPIO pins for the RGB LED.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initializes LED and button components.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Button Press Detection:</w:t>
      </w:r>
    </w:p>
    <w:p w:rsidR="00E44F6E" w:rsidRPr="00E35835" w:rsidRDefault="00E44F6E" w:rsidP="00E44F6E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layer monitors the button state and detects button presses.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RGB LED Control: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Based on button presses, the HAL layer controls the RGB LED through the MCAL GPIO driver.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Possible actions: turn on, turn off, change color.</w:t>
      </w:r>
    </w:p>
    <w:p w:rsidR="00E44F6E" w:rsidRPr="00E35835" w:rsidRDefault="00E44F6E" w:rsidP="00E44F6E">
      <w:pPr>
        <w:pStyle w:val="ListParagraph"/>
        <w:rPr>
          <w:color w:val="002060"/>
          <w:sz w:val="36"/>
          <w:szCs w:val="36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Benefits:</w:t>
      </w: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Modularity</w:t>
      </w:r>
    </w:p>
    <w:p w:rsidR="00E44F6E" w:rsidRPr="00E35835" w:rsidRDefault="00E44F6E" w:rsidP="00E44F6E">
      <w:pPr>
        <w:pStyle w:val="ListParagraph"/>
        <w:ind w:left="1440" w:firstLine="6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Each layer is modular, making it easier to modify or extend functionalities.</w:t>
      </w:r>
    </w:p>
    <w:p w:rsidR="00E44F6E" w:rsidRPr="00E35835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Abstraction</w:t>
      </w:r>
    </w:p>
    <w:p w:rsidR="00E44F6E" w:rsidRPr="00E35835" w:rsidRDefault="00E44F6E" w:rsidP="00E44F6E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Higher layers abstract hardware details, promoting code readability.</w:t>
      </w:r>
    </w:p>
    <w:p w:rsidR="00E44F6E" w:rsidRPr="00E35835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Consistency</w:t>
      </w:r>
    </w:p>
    <w:p w:rsidR="00E44F6E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 Standard library names in the common layer ensure consistent coding practices.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Conclusion: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 This project showcases a well-organized architecture with separate layers, each serving a specific purpose. The use of MCAL, HAL, </w:t>
      </w:r>
      <w:r w:rsidR="00F6539C">
        <w:rPr>
          <w:rStyle w:val="Strong"/>
          <w:b w:val="0"/>
          <w:bCs w:val="0"/>
          <w:color w:val="002060"/>
          <w:sz w:val="28"/>
          <w:szCs w:val="28"/>
        </w:rPr>
        <w:t xml:space="preserve">Service Layer </w:t>
      </w: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and a Common Layer contributes to code clarity, maintainability, and scalability, making it easier to </w:t>
      </w:r>
      <w:r w:rsidRPr="00E35835">
        <w:rPr>
          <w:rStyle w:val="Strong"/>
          <w:b w:val="0"/>
          <w:bCs w:val="0"/>
          <w:color w:val="002060"/>
          <w:sz w:val="28"/>
          <w:szCs w:val="28"/>
        </w:rPr>
        <w:lastRenderedPageBreak/>
        <w:t>manage and expand the functionality of the RGB LED control system.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C20CDA">
        <w:rPr>
          <w:b/>
          <w:bCs/>
          <w:color w:val="002060"/>
          <w:sz w:val="44"/>
          <w:szCs w:val="44"/>
          <w:u w:val="single"/>
        </w:rPr>
        <w:t>High Level Design</w:t>
      </w:r>
    </w:p>
    <w:p w:rsidR="00E44F6E" w:rsidRPr="00C20CDA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C20CDA">
        <w:rPr>
          <w:color w:val="002060"/>
          <w:sz w:val="36"/>
          <w:szCs w:val="36"/>
        </w:rPr>
        <w:t>Layered Architecture</w:t>
      </w:r>
    </w:p>
    <w:p w:rsidR="00E44F6E" w:rsidRPr="0004742E" w:rsidRDefault="008C50DF" w:rsidP="00E44F6E">
      <w:pPr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498231</wp:posOffset>
                </wp:positionH>
                <wp:positionV relativeFrom="paragraph">
                  <wp:posOffset>208231</wp:posOffset>
                </wp:positionV>
                <wp:extent cx="538968" cy="1570893"/>
                <wp:effectExtent l="38100" t="38100" r="71120" b="869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68" cy="157089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COMMON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6" o:spid="_x0000_s1026" style="position:absolute;margin-left:39.25pt;margin-top:16.4pt;width:42.45pt;height:123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" fillcolor="#00a0b8 [3204]" stroked="f" strokeweight="2pt">
                <v:shadow on="t" color="black" opacity="26214f" origin="-.5,-.5" offset=".74836mm,.74836mm"/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COMMON</w:t>
                      </w:r>
                    </w:p>
                  </w:txbxContent>
                </v:textbox>
              </v:rect>
            </w:pict>
          </mc:Fallback>
        </mc:AlternateContent>
      </w:r>
      <w:r w:rsidR="00162503"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1254369</wp:posOffset>
                </wp:positionH>
                <wp:positionV relativeFrom="paragraph">
                  <wp:posOffset>196508</wp:posOffset>
                </wp:positionV>
                <wp:extent cx="3001108" cy="427892"/>
                <wp:effectExtent l="38100" t="57150" r="46990" b="488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108" cy="427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 prstMaterial="dkEdge">
                          <a:bevelB prst="convex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rStyle w:val="Strong"/>
                                <w:color w:val="000000" w:themeColor="text1"/>
                                <w:sz w:val="14"/>
                                <w:szCs w:val="14"/>
                                <w14:props3d w14:extrusionH="57150" w14:contourW="0" w14:prstMaterial="warmMatte">
                                  <w14:bevelT w14:w="38100" w14:h="0" w14:prst="circle"/>
                                  <w14:bevelB w14:w="38100" w14:h="38100" w14:prst="circle"/>
                                </w14:props3d>
                              </w:rPr>
                            </w:pPr>
                            <w:r w:rsidRPr="008C50DF">
                              <w:rPr>
                                <w:rStyle w:val="Strong"/>
                                <w:color w:val="000000" w:themeColor="text1"/>
                                <w:sz w:val="14"/>
                                <w:szCs w:val="14"/>
                                <w14:props3d w14:extrusionH="57150" w14:contourW="0" w14:prstMaterial="warmMatte">
                                  <w14:bevelT w14:w="38100" w14:h="0" w14:prst="circle"/>
                                </w14:props3d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p3d extrusionH="57150">
                          <a:bevelT w="38100" h="38100"/>
                          <a:bevelB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7" style="position:absolute;margin-left:98.75pt;margin-top:15.45pt;width:236.3pt;height:3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rStyle w:val="Strong"/>
                          <w:color w:val="000000" w:themeColor="text1"/>
                          <w:sz w:val="14"/>
                          <w:szCs w:val="14"/>
                          <w14:props3d w14:extrusionH="57150" w14:contourW="0" w14:prstMaterial="warmMatte">
                            <w14:bevelT w14:w="38100" w14:h="0" w14:prst="circle"/>
                            <w14:bevelB w14:w="38100" w14:h="38100" w14:prst="circle"/>
                          </w14:props3d>
                        </w:rPr>
                      </w:pPr>
                      <w:r w:rsidRPr="008C50DF">
                        <w:rPr>
                          <w:rStyle w:val="Strong"/>
                          <w:color w:val="000000" w:themeColor="text1"/>
                          <w:sz w:val="14"/>
                          <w:szCs w:val="14"/>
                          <w14:props3d w14:extrusionH="57150" w14:contourW="0" w14:prstMaterial="warmMatte">
                            <w14:bevelT w14:w="38100" w14:h="0" w14:prst="circle"/>
                          </w14:props3d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1283677</wp:posOffset>
                </wp:positionH>
                <wp:positionV relativeFrom="paragraph">
                  <wp:posOffset>239346</wp:posOffset>
                </wp:positionV>
                <wp:extent cx="1101578" cy="410210"/>
                <wp:effectExtent l="0" t="0" r="3810" b="88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578" cy="410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SERVICE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systick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_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Manager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1D5C" w:rsidRDefault="00881D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8" style="position:absolute;left:0;text-align:left;margin-left:101.1pt;margin-top:18.85pt;width:86.75pt;height:3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SERVICE </w:t>
                      </w: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systick</w:t>
                      </w:r>
                      <w: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_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Manager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1D5C" w:rsidRDefault="00881D5C"/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2450122</wp:posOffset>
                </wp:positionH>
                <wp:positionV relativeFrom="paragraph">
                  <wp:posOffset>239346</wp:posOffset>
                </wp:positionV>
                <wp:extent cx="1804865" cy="410210"/>
                <wp:effectExtent l="0" t="0" r="5080" b="88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865" cy="410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HAL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(led, Button)</w:t>
                            </w:r>
                          </w:p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:rsidR="00881D5C" w:rsidRDefault="00881D5C" w:rsidP="008C5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9" style="position:absolute;left:0;text-align:left;margin-left:192.9pt;margin-top:18.85pt;width:142.1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HAL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(led, Button)</w:t>
                      </w:r>
                    </w:p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:rsidR="00881D5C" w:rsidRDefault="00881D5C" w:rsidP="008C50D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1283677</wp:posOffset>
                </wp:positionH>
                <wp:positionV relativeFrom="paragraph">
                  <wp:posOffset>245061</wp:posOffset>
                </wp:positionV>
                <wp:extent cx="386862" cy="591576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2" cy="5915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Default="00881D5C" w:rsidP="008C5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30" style="position:absolute;left:0;text-align:left;margin-left:101.1pt;margin-top:19.3pt;width:30.45pt;height:4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" fillcolor="#00a0b8 [3204]" stroked="f" strokeweight="2pt">
                <v:textbox>
                  <w:txbxContent>
                    <w:p w:rsidR="00881D5C" w:rsidRDefault="00881D5C" w:rsidP="008C50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1787769</wp:posOffset>
                </wp:positionH>
                <wp:positionV relativeFrom="paragraph">
                  <wp:posOffset>4592</wp:posOffset>
                </wp:positionV>
                <wp:extent cx="2479236" cy="427892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236" cy="427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MCAL (DIO , SYSTICK)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31" style="position:absolute;left:0;text-align:left;margin-left:140.75pt;margin-top:.35pt;width:195.2pt;height:3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MCAL (</w:t>
                      </w:r>
                      <w:proofErr w:type="gramStart"/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DIO ,</w:t>
                      </w:r>
                      <w:proofErr w:type="gramEnd"/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SYSTICK)</w:t>
                      </w:r>
                    </w:p>
                  </w:txbxContent>
                </v:textbox>
              </v:rect>
            </w:pict>
          </mc:Fallback>
        </mc:AlternateContent>
      </w:r>
    </w:p>
    <w:p w:rsidR="00162503" w:rsidRPr="00041435" w:rsidRDefault="00162503" w:rsidP="00041435">
      <w:pPr>
        <w:rPr>
          <w:b/>
          <w:bCs/>
          <w:color w:val="002060"/>
          <w:sz w:val="44"/>
          <w:szCs w:val="44"/>
          <w:u w:val="single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Modules Descriptions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GPIO driver</w:t>
      </w:r>
      <w:r>
        <w:rPr>
          <w:color w:val="002060"/>
          <w:sz w:val="24"/>
          <w:szCs w:val="24"/>
        </w:rPr>
        <w:t xml:space="preserve"> </w:t>
      </w:r>
      <w:r w:rsidRPr="00E35835">
        <w:rPr>
          <w:color w:val="002060"/>
          <w:sz w:val="24"/>
          <w:szCs w:val="24"/>
        </w:rPr>
        <w:t>: Provides low-level functions for GPIO pin initialization, reading, and writing</w:t>
      </w:r>
      <w:r>
        <w:rPr>
          <w:color w:val="002060"/>
          <w:sz w:val="24"/>
          <w:szCs w:val="24"/>
        </w:rPr>
        <w:t xml:space="preserve"> to control  RGB Leds signals</w:t>
      </w:r>
      <w:r w:rsidRPr="00E35835">
        <w:rPr>
          <w:color w:val="002060"/>
          <w:sz w:val="24"/>
          <w:szCs w:val="24"/>
        </w:rPr>
        <w:t>.</w:t>
      </w:r>
    </w:p>
    <w:p w:rsidR="00E44F6E" w:rsidRDefault="00E44F6E" w:rsidP="00E44F6E">
      <w:pPr>
        <w:pStyle w:val="ListParagraph"/>
        <w:rPr>
          <w:color w:val="002060"/>
          <w:sz w:val="36"/>
          <w:szCs w:val="36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LED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control the RGB LED (e.g., </w:t>
      </w:r>
      <w:r>
        <w:rPr>
          <w:color w:val="002060"/>
          <w:sz w:val="24"/>
          <w:szCs w:val="24"/>
        </w:rPr>
        <w:t>led initialization , led</w:t>
      </w:r>
      <w:r w:rsidRPr="00E35835">
        <w:rPr>
          <w:color w:val="002060"/>
          <w:sz w:val="24"/>
          <w:szCs w:val="24"/>
        </w:rPr>
        <w:t xml:space="preserve"> on, </w:t>
      </w:r>
      <w:r>
        <w:rPr>
          <w:color w:val="002060"/>
          <w:sz w:val="24"/>
          <w:szCs w:val="24"/>
        </w:rPr>
        <w:t>led</w:t>
      </w:r>
      <w:r w:rsidRPr="00E35835">
        <w:rPr>
          <w:color w:val="002060"/>
          <w:sz w:val="24"/>
          <w:szCs w:val="24"/>
        </w:rPr>
        <w:t xml:space="preserve"> off , </w:t>
      </w:r>
      <w:r>
        <w:rPr>
          <w:color w:val="002060"/>
          <w:sz w:val="24"/>
          <w:szCs w:val="24"/>
        </w:rPr>
        <w:t xml:space="preserve">led toggle)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Button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Handles button-related operations (e.g., </w:t>
      </w:r>
      <w:r>
        <w:rPr>
          <w:color w:val="002060"/>
          <w:sz w:val="24"/>
          <w:szCs w:val="24"/>
        </w:rPr>
        <w:t xml:space="preserve">button initialization, </w:t>
      </w:r>
      <w:r w:rsidRPr="00E35835">
        <w:rPr>
          <w:color w:val="002060"/>
          <w:sz w:val="24"/>
          <w:szCs w:val="24"/>
        </w:rPr>
        <w:t>detecting button presses).</w:t>
      </w:r>
      <w:r w:rsidR="00041435">
        <w:rPr>
          <w:color w:val="002060"/>
          <w:sz w:val="24"/>
          <w:szCs w:val="24"/>
        </w:rPr>
        <w:t>\</w:t>
      </w:r>
    </w:p>
    <w:p w:rsidR="00041435" w:rsidRDefault="00041435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041435" w:rsidRPr="00B42997" w:rsidRDefault="00041435" w:rsidP="00041435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Service </w:t>
      </w:r>
      <w:r w:rsidRPr="00B42997">
        <w:rPr>
          <w:color w:val="002060"/>
          <w:sz w:val="28"/>
          <w:szCs w:val="28"/>
        </w:rPr>
        <w:t>Layer</w:t>
      </w:r>
    </w:p>
    <w:p w:rsidR="00041435" w:rsidRDefault="00041435" w:rsidP="00041435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Control MCAL drivers in App layer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Standard Library Names: to serve all project layers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 xml:space="preserve">App </w:t>
      </w:r>
      <w:r w:rsidRPr="00B42997">
        <w:rPr>
          <w:color w:val="002060"/>
          <w:sz w:val="28"/>
          <w:szCs w:val="28"/>
        </w:rPr>
        <w:t>Layer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This is the application i want to do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Drivers Documentations</w:t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 w:rsidRPr="0004742E">
        <w:rPr>
          <w:color w:val="002060"/>
          <w:sz w:val="28"/>
          <w:szCs w:val="28"/>
        </w:rPr>
        <w:t>GPIO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</w:p>
    <w:p w:rsidR="00E44F6E" w:rsidRPr="0004742E" w:rsidRDefault="00E44F6E" w:rsidP="00E44F6E">
      <w:pPr>
        <w:pStyle w:val="ListParagraph"/>
        <w:ind w:left="1440"/>
        <w:rPr>
          <w:b/>
          <w:bCs/>
          <w:color w:val="002060"/>
        </w:rPr>
      </w:pPr>
      <w:r w:rsidRPr="0004742E">
        <w:rPr>
          <w:b/>
          <w:bCs/>
          <w:color w:val="002060"/>
        </w:rPr>
        <w:t>1-</w:t>
      </w:r>
    </w:p>
    <w:p w:rsidR="00E44F6E" w:rsidRPr="0004742E" w:rsidRDefault="00E44F6E" w:rsidP="00E44F6E">
      <w:pPr>
        <w:pStyle w:val="ListParagraph"/>
        <w:ind w:left="144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enu_MGPIO_errorStatus_t MGPIO_init(str_MGPIO_configuration_t *ptr_str_MGPIO_config)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Initializes a GPIO pin based on the provided configuration.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 xml:space="preserve">ptr_str_MGPIO_config </w:t>
      </w:r>
      <w:r w:rsidRPr="0004742E">
        <w:rPr>
          <w:rStyle w:val="Strong"/>
          <w:b w:val="0"/>
          <w:bCs w:val="0"/>
          <w:color w:val="002060"/>
        </w:rPr>
        <w:t>P</w:t>
      </w:r>
      <w:r>
        <w:rPr>
          <w:rStyle w:val="Strong"/>
          <w:b w:val="0"/>
          <w:bCs w:val="0"/>
          <w:color w:val="002060"/>
        </w:rPr>
        <w:t>ointer to a structure contain</w:t>
      </w:r>
      <w:r w:rsidRPr="0004742E">
        <w:rPr>
          <w:rStyle w:val="Strong"/>
          <w:b w:val="0"/>
          <w:bCs w:val="0"/>
          <w:color w:val="002060"/>
        </w:rPr>
        <w:t xml:space="preserve"> GPIO</w:t>
      </w:r>
      <w:r>
        <w:rPr>
          <w:rStyle w:val="Strong"/>
          <w:b w:val="0"/>
          <w:bCs w:val="0"/>
          <w:color w:val="002060"/>
        </w:rPr>
        <w:t xml:space="preserve"> config</w:t>
      </w:r>
      <w:r w:rsidRPr="0004742E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 xml:space="preserve">            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GPIO_OK: Successful initialization.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   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GPIO_NULL_POINTER: Null pointer argument.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GPIO_PORT_ERROR: Invalid port number.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GPIO_PIN_ERROR: Invalid pin number.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GPIO_DIRECTION_ERROR: Invalid pin direction.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</w:t>
      </w:r>
      <w:r>
        <w:rPr>
          <w:rStyle w:val="Strong"/>
          <w:b w:val="0"/>
          <w:bCs w:val="0"/>
          <w:color w:val="002060"/>
        </w:rPr>
        <w:t xml:space="preserve">   </w:t>
      </w:r>
      <w:r w:rsidRPr="0004742E">
        <w:rPr>
          <w:rStyle w:val="Strong"/>
          <w:b w:val="0"/>
          <w:bCs w:val="0"/>
          <w:color w:val="002060"/>
        </w:rPr>
        <w:t xml:space="preserve">     GPIO_MODE_ERROR: Invalid mode selection.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GPIO_OUT_CURRENT_ERROR: Invalid output current.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GPIO_INTERNAL_TYPE_ERROR: Invalid internal type.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GPIO_VALUE_ERROR: Invalid output level.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enu_MGPIO_errorStatus_t MGPIO_write(enu_MGPIO_portNumber_t enu_a_portNumber, enu_MGPIO_pinNumber_t enu_a_pinNumber, enu_MGPIO_pinValue_t enu_l_pinValue)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Write a value to a specific GPIO pin.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enu_a_portNumbe</w:t>
      </w:r>
      <w:r>
        <w:rPr>
          <w:rStyle w:val="Strong"/>
          <w:b w:val="0"/>
          <w:bCs w:val="0"/>
          <w:color w:val="002060"/>
        </w:rPr>
        <w:t>r  Select the GPIO port number.</w:t>
      </w:r>
    </w:p>
    <w:p w:rsidR="00E44F6E" w:rsidRPr="0004742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>enu_a_pinNumber   Select the GPIO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enu_l_pinValue    Select the value to be written to the pin (PIN_HIGH_VALUE or PIN_LOW_VALUE).   </w:t>
      </w:r>
      <w:r>
        <w:rPr>
          <w:rStyle w:val="Strong"/>
          <w:b w:val="0"/>
          <w:bCs w:val="0"/>
          <w:color w:val="002060"/>
        </w:rPr>
        <w:t xml:space="preserve">         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GPIO_OK                   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GPIO_PORT_ERROR         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GPIO_PIN_ERROR         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GPIO_VALUE_ERROR            Invalid pin value.</w:t>
      </w:r>
    </w:p>
    <w:p w:rsidR="00E44F6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GPIO_PORT_NOT_INITIALIZED   Port not initialized.</w:t>
      </w:r>
    </w:p>
    <w:p w:rsidR="00E44F6E" w:rsidRDefault="00E44F6E" w:rsidP="00E44F6E">
      <w:pPr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3-</w:t>
      </w: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enu_MGPIO_errorStatus_t MGPIO_read(enu_MGPIO_portNumber_t enu_a_portNumber, enu_MGPIO_pinNumber_t enu_a_pinNumber, boolean *ptr_arg_pinValue)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value of a specific GPIO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enu_a_portNumber    Select the GPIO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enu_a_pinNumber     Select the GPIO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ptr_arg_pinValue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>Pointer to a boolean variable to store the read value.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GPIO_NULL_POINTER            </w:t>
      </w:r>
      <w:r>
        <w:rPr>
          <w:rStyle w:val="Strong"/>
          <w:b w:val="0"/>
          <w:bCs w:val="0"/>
          <w:color w:val="002060"/>
        </w:rPr>
        <w:t xml:space="preserve">         </w:t>
      </w:r>
      <w:r w:rsidRPr="0004742E">
        <w:rPr>
          <w:rStyle w:val="Strong"/>
          <w:b w:val="0"/>
          <w:bCs w:val="0"/>
          <w:color w:val="002060"/>
        </w:rPr>
        <w:t>Null pointer argument.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GPIO_PORT_NOT_INITIALIZED    Port not initialized.</w:t>
      </w:r>
    </w:p>
    <w:p w:rsidR="00E44F6E" w:rsidRDefault="00E44F6E" w:rsidP="00E44F6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enu_MGPIO_errorStatus_t MGPIO_read(enu_MGPIO_portNumber_t enu_a_portNumber, enu_MGPIO_pinNumber_t enu_a_pinNumber, boolean *ptr_arg_pinValue)</w:t>
      </w:r>
    </w:p>
    <w:p w:rsidR="00E44F6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Toggle the value of a specific GPIO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enu_a_portNumber    Select the GPIO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enu_a_pinNumber     Select the GPIO pin number.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</w:t>
      </w:r>
      <w:r>
        <w:rPr>
          <w:rStyle w:val="Strong"/>
          <w:b w:val="0"/>
          <w:bCs w:val="0"/>
          <w:color w:val="002060"/>
        </w:rPr>
        <w:t>IALIZED    Port not initialized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E5655" w:rsidRDefault="008E5655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E5655" w:rsidRDefault="008E5655" w:rsidP="008E5655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SYSTICK</w:t>
      </w:r>
    </w:p>
    <w:p w:rsidR="008E5655" w:rsidRDefault="008E5655" w:rsidP="008E5655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8E5655" w:rsidRPr="008E5655" w:rsidRDefault="008E5655" w:rsidP="008E5655">
      <w:pPr>
        <w:pStyle w:val="ListParagraph"/>
        <w:ind w:left="1530"/>
        <w:rPr>
          <w:b/>
          <w:bCs/>
          <w:color w:val="002060"/>
        </w:rPr>
      </w:pPr>
      <w:r w:rsidRPr="008E5655">
        <w:rPr>
          <w:b/>
          <w:bCs/>
          <w:color w:val="002060"/>
        </w:rPr>
        <w:t>1-</w:t>
      </w:r>
    </w:p>
    <w:p w:rsidR="008E5655" w:rsidRDefault="008E5655" w:rsidP="008E5655">
      <w:pPr>
        <w:pStyle w:val="ListParagraph"/>
        <w:ind w:left="1530"/>
        <w:rPr>
          <w:b/>
          <w:bCs/>
          <w:color w:val="002060"/>
        </w:rPr>
      </w:pPr>
      <w:r w:rsidRPr="008E5655">
        <w:rPr>
          <w:b/>
          <w:bCs/>
          <w:color w:val="002060"/>
        </w:rPr>
        <w:t>enu_SysTick_Error_t SysTick_Init(uint32_t reload_value, enu_SysTick_ClockSource_t clk_source)</w:t>
      </w:r>
    </w:p>
    <w:p w:rsidR="008E5655" w:rsidRDefault="008E5655" w:rsidP="008E5655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E5655" w:rsidRDefault="008E5655" w:rsidP="008E5655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8E5655">
        <w:rPr>
          <w:rStyle w:val="Strong"/>
          <w:b w:val="0"/>
          <w:bCs w:val="0"/>
          <w:color w:val="002060"/>
        </w:rPr>
        <w:t>Initialize the SysTick timer.</w:t>
      </w:r>
    </w:p>
    <w:p w:rsidR="008E5655" w:rsidRDefault="008E5655" w:rsidP="008E5655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              Arguments:</w:t>
      </w:r>
    </w:p>
    <w:p w:rsidR="008E5655" w:rsidRPr="008E5655" w:rsidRDefault="008E5655" w:rsidP="008E5655">
      <w:pPr>
        <w:spacing w:before="0" w:after="0" w:line="240" w:lineRule="auto"/>
        <w:ind w:left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          </w:t>
      </w:r>
      <w:r w:rsidRPr="008E5655">
        <w:rPr>
          <w:rStyle w:val="Strong"/>
          <w:b w:val="0"/>
          <w:bCs w:val="0"/>
          <w:color w:val="002060"/>
        </w:rPr>
        <w:t>reload_value: The value to load into the SysTick Reload register.</w:t>
      </w:r>
    </w:p>
    <w:p w:rsidR="008E5655" w:rsidRPr="0004742E" w:rsidRDefault="008E5655" w:rsidP="008E5655">
      <w:pPr>
        <w:spacing w:before="0" w:after="0" w:line="240" w:lineRule="auto"/>
        <w:ind w:left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          </w:t>
      </w:r>
      <w:r w:rsidRPr="008E5655">
        <w:rPr>
          <w:rStyle w:val="Strong"/>
          <w:b w:val="0"/>
          <w:bCs w:val="0"/>
          <w:color w:val="002060"/>
        </w:rPr>
        <w:t xml:space="preserve">param clk_source: The clock source for SysTick </w:t>
      </w:r>
    </w:p>
    <w:p w:rsidR="008E5655" w:rsidRDefault="008E5655" w:rsidP="008E5655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8E5655" w:rsidRPr="008E5655" w:rsidRDefault="008E5655" w:rsidP="008E5655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enu_SysTick_Error_t: Error status after initialization.</w:t>
      </w:r>
    </w:p>
    <w:p w:rsidR="008E5655" w:rsidRPr="008E5655" w:rsidRDefault="008E5655" w:rsidP="008E5655">
      <w:pPr>
        <w:pStyle w:val="ListParagraph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</w:p>
    <w:p w:rsidR="008E5655" w:rsidRPr="00A64C64" w:rsidRDefault="008E5655" w:rsidP="008E5655">
      <w:pPr>
        <w:pStyle w:val="ListParagraph"/>
        <w:ind w:left="1530"/>
        <w:rPr>
          <w:b/>
          <w:bCs/>
          <w:color w:val="002060"/>
        </w:rPr>
      </w:pPr>
      <w:r w:rsidRPr="00A64C64">
        <w:rPr>
          <w:b/>
          <w:bCs/>
          <w:color w:val="002060"/>
        </w:rPr>
        <w:t>2-</w:t>
      </w:r>
    </w:p>
    <w:p w:rsidR="008E5655" w:rsidRDefault="008E5655" w:rsidP="008E5655">
      <w:pPr>
        <w:pStyle w:val="ListParagraph"/>
        <w:ind w:left="1530"/>
        <w:rPr>
          <w:b/>
          <w:bCs/>
          <w:color w:val="002060"/>
        </w:rPr>
      </w:pPr>
      <w:r w:rsidRPr="00A64C64">
        <w:rPr>
          <w:b/>
          <w:bCs/>
          <w:color w:val="002060"/>
        </w:rPr>
        <w:t>enu_SysTick_Error_t SysTick_Start(void)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Start the </w:t>
      </w:r>
      <w:r w:rsidRPr="008E5655">
        <w:rPr>
          <w:rStyle w:val="Strong"/>
          <w:b w:val="0"/>
          <w:bCs w:val="0"/>
          <w:color w:val="002060"/>
        </w:rPr>
        <w:t>SysTick timer.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enu_SysTick_Error_t: Error status after </w:t>
      </w:r>
      <w:r>
        <w:rPr>
          <w:rStyle w:val="Strong"/>
          <w:b w:val="0"/>
          <w:bCs w:val="0"/>
          <w:color w:val="002060"/>
        </w:rPr>
        <w:t>start the Systick</w:t>
      </w:r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3-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enu_SysTick_Error_t SysTick_Stop(void)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ab/>
        <w:t xml:space="preserve">Stop the </w:t>
      </w:r>
      <w:r w:rsidRPr="008E5655">
        <w:rPr>
          <w:rStyle w:val="Strong"/>
          <w:b w:val="0"/>
          <w:bCs w:val="0"/>
          <w:color w:val="002060"/>
        </w:rPr>
        <w:t>SysTick timer.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</w:t>
      </w:r>
      <w:r w:rsidRPr="008E5655">
        <w:rPr>
          <w:rStyle w:val="Strong"/>
          <w:b w:val="0"/>
          <w:bCs w:val="0"/>
          <w:color w:val="002060"/>
        </w:rPr>
        <w:t xml:space="preserve"> enu_SysTick_Error_t: Error status after </w:t>
      </w:r>
      <w:r>
        <w:rPr>
          <w:rStyle w:val="Strong"/>
          <w:b w:val="0"/>
          <w:bCs w:val="0"/>
          <w:color w:val="002060"/>
        </w:rPr>
        <w:t>stop the Systick</w:t>
      </w:r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t>4-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enu_SysTick_Error_t SysTick_DelayMs(uint32_t delay_ms)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Delay the execution for a specified number of milliseconds using SysTick                        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>Arguments:</w:t>
      </w:r>
    </w:p>
    <w:p w:rsidR="00A64C64" w:rsidRPr="00A64C64" w:rsidRDefault="00A64C64" w:rsidP="00A64C6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>The delay time in milliseconds.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Pr="008E5655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enu_SysTick_Error_t: Error status after </w:t>
      </w:r>
      <w:r>
        <w:rPr>
          <w:rStyle w:val="Strong"/>
          <w:b w:val="0"/>
          <w:bCs w:val="0"/>
          <w:color w:val="002060"/>
        </w:rPr>
        <w:t>delay</w:t>
      </w:r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lastRenderedPageBreak/>
        <w:t>5-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enu_SysTick_Error_t SysTick_DelayUs(uint32_t delay_us)</w:t>
      </w: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Delay the execution for a specified number of </w:t>
      </w:r>
      <w:r>
        <w:rPr>
          <w:rStyle w:val="Strong"/>
          <w:b w:val="0"/>
          <w:bCs w:val="0"/>
          <w:color w:val="002060"/>
        </w:rPr>
        <w:t>micro</w:t>
      </w:r>
      <w:r w:rsidRPr="00A64C64">
        <w:rPr>
          <w:rStyle w:val="Strong"/>
          <w:b w:val="0"/>
          <w:bCs w:val="0"/>
          <w:color w:val="002060"/>
        </w:rPr>
        <w:t xml:space="preserve">seconds using SysTick                        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>Arguments:</w:t>
      </w:r>
    </w:p>
    <w:p w:rsidR="00A64C64" w:rsidRPr="00A64C64" w:rsidRDefault="00A64C64" w:rsidP="00A64C6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The delay time in </w:t>
      </w:r>
      <w:r>
        <w:rPr>
          <w:rStyle w:val="Strong"/>
          <w:b w:val="0"/>
          <w:bCs w:val="0"/>
          <w:color w:val="002060"/>
        </w:rPr>
        <w:t>micro</w:t>
      </w:r>
      <w:r w:rsidRPr="00A64C64">
        <w:rPr>
          <w:rStyle w:val="Strong"/>
          <w:b w:val="0"/>
          <w:bCs w:val="0"/>
          <w:color w:val="002060"/>
        </w:rPr>
        <w:t>seconds.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enu_SysTick_Error_t: Error status after </w:t>
      </w:r>
      <w:r>
        <w:rPr>
          <w:rStyle w:val="Strong"/>
          <w:b w:val="0"/>
          <w:bCs w:val="0"/>
          <w:color w:val="002060"/>
        </w:rPr>
        <w:t>delay</w:t>
      </w:r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6-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uint8_t SysTick_CheckTimeOut(void)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Check Systick timer reached Zero</w:t>
      </w:r>
    </w:p>
    <w:p w:rsidR="00A64C64" w:rsidRP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   1 if the COUNTFLAG is set, indicating a timeout; otherwise, 0.</w:t>
      </w:r>
    </w:p>
    <w:p w:rsidR="00E44F6E" w:rsidRDefault="00E44F6E" w:rsidP="00A64C64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color w:val="002060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  <w:sz w:val="28"/>
          <w:szCs w:val="28"/>
        </w:rPr>
      </w:pPr>
      <w:r w:rsidRPr="0004742E">
        <w:rPr>
          <w:b/>
          <w:bCs/>
          <w:color w:val="002060"/>
          <w:sz w:val="28"/>
          <w:szCs w:val="28"/>
        </w:rPr>
        <w:t>1-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enu_ledErrorState_t H_LED_init(enu_MGPIO_portNumber_t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250" w:firstLine="18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Initialize a</w:t>
      </w:r>
      <w:r w:rsidRPr="0004742E">
        <w:rPr>
          <w:rStyle w:val="Strong"/>
          <w:b w:val="0"/>
          <w:bCs w:val="0"/>
          <w:color w:val="002060"/>
        </w:rPr>
        <w:t xml:space="preserve"> LED on a specific GPIO port and pin</w:t>
      </w:r>
    </w:p>
    <w:p w:rsidR="00E44F6E" w:rsidRPr="0004742E" w:rsidRDefault="00E44F6E" w:rsidP="00E44F6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9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enu_ledErrorState_t H_LED_on(enu_MGPIO_portNumber_t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Turn on a</w:t>
      </w:r>
      <w:r w:rsidRPr="0004742E">
        <w:rPr>
          <w:rStyle w:val="Strong"/>
          <w:b w:val="0"/>
          <w:bCs w:val="0"/>
          <w:color w:val="002060"/>
        </w:rPr>
        <w:t xml:space="preserve"> LED connected to a specific GPIO port and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3</w:t>
      </w:r>
      <w:r w:rsidRPr="0004742E">
        <w:rPr>
          <w:rStyle w:val="Strong"/>
          <w:color w:val="002060"/>
        </w:rPr>
        <w:t>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 xml:space="preserve">enu_ledErrorState_t </w:t>
      </w:r>
      <w:r>
        <w:rPr>
          <w:rStyle w:val="Strong"/>
          <w:color w:val="002060"/>
        </w:rPr>
        <w:t>H_LED_off</w:t>
      </w:r>
      <w:r w:rsidRPr="0004742E">
        <w:rPr>
          <w:rStyle w:val="Strong"/>
          <w:color w:val="002060"/>
        </w:rPr>
        <w:t>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Turn off a </w:t>
      </w:r>
      <w:r w:rsidRPr="0004742E">
        <w:rPr>
          <w:rStyle w:val="Strong"/>
          <w:b w:val="0"/>
          <w:bCs w:val="0"/>
          <w:color w:val="002060"/>
        </w:rPr>
        <w:t>LED connected to a specific GPIO port and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enu_ledErrorState_t H_LED_toggle(enu_MGPIO_portNumber_t enu_l_ledPort, enu_MGPIO_pinNumber_t enu_l_ledPin)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Toggle the state of an LED connected to a specific GPIO port and pin. 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enu_l_ledPort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enu_l_ledPin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Pr="0004742E" w:rsidRDefault="00E44F6E" w:rsidP="00E44F6E">
      <w:pPr>
        <w:ind w:left="2340"/>
        <w:rPr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Pr="0004742E" w:rsidRDefault="00E44F6E" w:rsidP="00E44F6E">
      <w:pPr>
        <w:rPr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1-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enu_buttonErrorStatus_t H_BUTTON_init(void)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lastRenderedPageBreak/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 the configuration of all buttons.</w:t>
      </w:r>
    </w:p>
    <w:p w:rsidR="00E44F6E" w:rsidRDefault="00E44F6E" w:rsidP="00E44F6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2-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b/>
          <w:bCs/>
          <w:color w:val="002060"/>
        </w:rPr>
      </w:pPr>
      <w:r w:rsidRPr="0004742E">
        <w:rPr>
          <w:rStyle w:val="Strong"/>
          <w:color w:val="002060"/>
        </w:rPr>
        <w:t>enu_buttonErrorStatus_t H_BUTTON_read(enu_buttonNumber_t enu_a_button_Number, boolean *ptr_a_value)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state of a specific button.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enu_a_button_Number  The button number to read.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ptr_a_value          Pointer to a boolean variable to store the button state.</w:t>
      </w:r>
    </w:p>
    <w:p w:rsidR="00E44F6E" w:rsidRDefault="00E44F6E" w:rsidP="00E44F6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A64C64" w:rsidRDefault="00A64C64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A64C64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A64C64" w:rsidP="00A64C64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SYSTICK_MANAGER</w:t>
      </w:r>
    </w:p>
    <w:p w:rsidR="00A64C64" w:rsidRDefault="00A64C64" w:rsidP="00A64C64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Service Layer)</w:t>
      </w:r>
    </w:p>
    <w:p w:rsidR="00A64C64" w:rsidRDefault="00A64C64" w:rsidP="00A64C64">
      <w:pPr>
        <w:pStyle w:val="ListParagraph"/>
        <w:ind w:left="1530"/>
        <w:rPr>
          <w:color w:val="002060"/>
          <w:sz w:val="28"/>
          <w:szCs w:val="28"/>
        </w:rPr>
      </w:pPr>
    </w:p>
    <w:p w:rsidR="00A64C64" w:rsidRPr="00881D5C" w:rsidRDefault="00A64C64" w:rsidP="00A64C64">
      <w:pPr>
        <w:pStyle w:val="ListParagraph"/>
        <w:ind w:left="1530"/>
        <w:rPr>
          <w:b/>
          <w:bCs/>
          <w:color w:val="002060"/>
        </w:rPr>
      </w:pPr>
      <w:r w:rsidRPr="00881D5C">
        <w:rPr>
          <w:b/>
          <w:bCs/>
          <w:color w:val="002060"/>
        </w:rPr>
        <w:t>1-</w:t>
      </w:r>
    </w:p>
    <w:p w:rsidR="00881D5C" w:rsidRDefault="00881D5C" w:rsidP="00A64C64">
      <w:pPr>
        <w:pStyle w:val="ListParagraph"/>
        <w:ind w:left="1530"/>
        <w:rPr>
          <w:color w:val="002060"/>
          <w:sz w:val="28"/>
          <w:szCs w:val="28"/>
        </w:rPr>
      </w:pPr>
      <w:r w:rsidRPr="00881D5C">
        <w:rPr>
          <w:b/>
          <w:bCs/>
          <w:color w:val="002060"/>
        </w:rPr>
        <w:t>enu_SysTickManager_Error_t SysTickManager_Init(uint32_t reload_value, enu_SysTick_ClockSource_t clk_source</w:t>
      </w:r>
      <w:r w:rsidRPr="00881D5C">
        <w:rPr>
          <w:color w:val="002060"/>
          <w:sz w:val="28"/>
          <w:szCs w:val="28"/>
        </w:rPr>
        <w:t>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>Initialize the SysTick 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.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>reload_value: The reload value for the SysTick timer.</w:t>
      </w:r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>clk_source: The clock source for the SysTick timer.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r w:rsidRPr="00881D5C">
        <w:rPr>
          <w:rStyle w:val="Strong"/>
          <w:b w:val="0"/>
          <w:bCs w:val="0"/>
          <w:color w:val="002060"/>
        </w:rPr>
        <w:t>enu_SysTickManager_Error_t: Error status.</w:t>
      </w:r>
    </w:p>
    <w:p w:rsidR="00881D5C" w:rsidRPr="00881D5C" w:rsidRDefault="00881D5C" w:rsidP="00A64C64">
      <w:pPr>
        <w:pStyle w:val="ListParagraph"/>
        <w:ind w:left="153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pStyle w:val="ListParagraph"/>
        <w:ind w:left="153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pStyle w:val="ListParagraph"/>
        <w:ind w:left="153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pStyle w:val="ListParagraph"/>
        <w:ind w:left="1530"/>
        <w:rPr>
          <w:rStyle w:val="Strong"/>
          <w:color w:val="002060"/>
        </w:rPr>
      </w:pPr>
      <w:r w:rsidRPr="00881D5C">
        <w:rPr>
          <w:rStyle w:val="Strong"/>
          <w:color w:val="002060"/>
        </w:rPr>
        <w:lastRenderedPageBreak/>
        <w:t>2-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r w:rsidRPr="00881D5C">
        <w:rPr>
          <w:rStyle w:val="Strong"/>
          <w:color w:val="002060"/>
        </w:rPr>
        <w:t>enu_SysTickManager_Error_t SysTickManager_Start(void)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Start</w:t>
      </w:r>
      <w:r w:rsidRPr="00881D5C">
        <w:rPr>
          <w:rStyle w:val="Strong"/>
          <w:b w:val="0"/>
          <w:bCs w:val="0"/>
          <w:color w:val="002060"/>
        </w:rPr>
        <w:t xml:space="preserve"> the SysTick 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. 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r w:rsidRPr="00881D5C">
        <w:rPr>
          <w:rStyle w:val="Strong"/>
          <w:b w:val="0"/>
          <w:bCs w:val="0"/>
          <w:color w:val="002060"/>
        </w:rPr>
        <w:t>enu_SysTickManager_Error_t: Error status.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r>
        <w:rPr>
          <w:rStyle w:val="Strong"/>
          <w:color w:val="002060"/>
        </w:rPr>
        <w:t>3-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r w:rsidRPr="00881D5C">
        <w:rPr>
          <w:rStyle w:val="Strong"/>
          <w:color w:val="002060"/>
        </w:rPr>
        <w:t>enu_SysTickManager_Error_t SysTickManager_Stop(void)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Stop</w:t>
      </w:r>
      <w:r w:rsidRPr="00881D5C">
        <w:rPr>
          <w:rStyle w:val="Strong"/>
          <w:b w:val="0"/>
          <w:bCs w:val="0"/>
          <w:color w:val="002060"/>
        </w:rPr>
        <w:t xml:space="preserve"> the SysTick 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. 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r w:rsidRPr="00881D5C">
        <w:rPr>
          <w:rStyle w:val="Strong"/>
          <w:b w:val="0"/>
          <w:bCs w:val="0"/>
          <w:color w:val="002060"/>
        </w:rPr>
        <w:t>enu_SysTickManager_Error_t: Error status.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ind w:left="720" w:firstLine="720"/>
        <w:rPr>
          <w:rStyle w:val="Strong"/>
          <w:color w:val="002060"/>
        </w:rPr>
      </w:pPr>
      <w:r w:rsidRPr="00881D5C">
        <w:rPr>
          <w:rStyle w:val="Strong"/>
          <w:color w:val="002060"/>
        </w:rPr>
        <w:t>4-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r w:rsidRPr="00881D5C">
        <w:rPr>
          <w:rStyle w:val="Strong"/>
          <w:color w:val="002060"/>
        </w:rPr>
        <w:t>enu_SysTickManager_Error_t SysTickManager_DelayMs(uint32_t delay_ms)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Dleay</w:t>
      </w:r>
      <w:r w:rsidRPr="00881D5C">
        <w:rPr>
          <w:rStyle w:val="Strong"/>
          <w:b w:val="0"/>
          <w:bCs w:val="0"/>
          <w:color w:val="002060"/>
        </w:rPr>
        <w:t xml:space="preserve"> the SysTick 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.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>delay_ms: The value</w:t>
      </w:r>
      <w:r>
        <w:rPr>
          <w:rStyle w:val="Strong"/>
          <w:b w:val="0"/>
          <w:bCs w:val="0"/>
          <w:color w:val="002060"/>
        </w:rPr>
        <w:t xml:space="preserve"> in millisec</w:t>
      </w:r>
      <w:r w:rsidRPr="00881D5C">
        <w:rPr>
          <w:rStyle w:val="Strong"/>
          <w:b w:val="0"/>
          <w:bCs w:val="0"/>
          <w:color w:val="002060"/>
        </w:rPr>
        <w:t xml:space="preserve"> for the SysTick timer</w:t>
      </w:r>
      <w:r>
        <w:rPr>
          <w:rStyle w:val="Strong"/>
          <w:b w:val="0"/>
          <w:bCs w:val="0"/>
          <w:color w:val="002060"/>
        </w:rPr>
        <w:t xml:space="preserve"> want delay</w:t>
      </w:r>
      <w:r w:rsidRPr="00881D5C">
        <w:rPr>
          <w:rStyle w:val="Strong"/>
          <w:b w:val="0"/>
          <w:bCs w:val="0"/>
          <w:color w:val="002060"/>
        </w:rPr>
        <w:t>.</w:t>
      </w:r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r w:rsidRPr="00881D5C">
        <w:rPr>
          <w:rStyle w:val="Strong"/>
          <w:b w:val="0"/>
          <w:bCs w:val="0"/>
          <w:color w:val="002060"/>
        </w:rPr>
        <w:t>enu_SysTickManager_Error_t: Error status.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5-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r w:rsidRPr="00881D5C">
        <w:rPr>
          <w:rStyle w:val="Strong"/>
          <w:color w:val="002060"/>
        </w:rPr>
        <w:t>enu_SysTickManager_Error_t SysTickManager_DelayUs(uint32_t delay_us)</w:t>
      </w:r>
    </w:p>
    <w:p w:rsidR="00881D5C" w:rsidRP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Dleay</w:t>
      </w:r>
      <w:r w:rsidRPr="00881D5C">
        <w:rPr>
          <w:rStyle w:val="Strong"/>
          <w:b w:val="0"/>
          <w:bCs w:val="0"/>
          <w:color w:val="002060"/>
        </w:rPr>
        <w:t xml:space="preserve"> the SysTick 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.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delay_u</w:t>
      </w:r>
      <w:r w:rsidRPr="00881D5C">
        <w:rPr>
          <w:rStyle w:val="Strong"/>
          <w:b w:val="0"/>
          <w:bCs w:val="0"/>
          <w:color w:val="002060"/>
        </w:rPr>
        <w:t>s: The value</w:t>
      </w:r>
      <w:r>
        <w:rPr>
          <w:rStyle w:val="Strong"/>
          <w:b w:val="0"/>
          <w:bCs w:val="0"/>
          <w:color w:val="002060"/>
        </w:rPr>
        <w:t xml:space="preserve"> in microsec</w:t>
      </w:r>
      <w:r w:rsidRPr="00881D5C">
        <w:rPr>
          <w:rStyle w:val="Strong"/>
          <w:b w:val="0"/>
          <w:bCs w:val="0"/>
          <w:color w:val="002060"/>
        </w:rPr>
        <w:t xml:space="preserve"> for the SysTick timer</w:t>
      </w:r>
      <w:r>
        <w:rPr>
          <w:rStyle w:val="Strong"/>
          <w:b w:val="0"/>
          <w:bCs w:val="0"/>
          <w:color w:val="002060"/>
        </w:rPr>
        <w:t xml:space="preserve"> want delay</w:t>
      </w:r>
      <w:r w:rsidRPr="00881D5C">
        <w:rPr>
          <w:rStyle w:val="Strong"/>
          <w:b w:val="0"/>
          <w:bCs w:val="0"/>
          <w:color w:val="002060"/>
        </w:rPr>
        <w:t>.</w:t>
      </w:r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r w:rsidRPr="00881D5C">
        <w:rPr>
          <w:rStyle w:val="Strong"/>
          <w:b w:val="0"/>
          <w:bCs w:val="0"/>
          <w:color w:val="002060"/>
        </w:rPr>
        <w:t>enu_SysTickManager_Error_t: Error status.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pStyle w:val="ListParagraph"/>
        <w:ind w:left="1530"/>
        <w:rPr>
          <w:rStyle w:val="Strong"/>
          <w:color w:val="002060"/>
        </w:rPr>
      </w:pPr>
    </w:p>
    <w:p w:rsidR="00E44F6E" w:rsidRPr="00101BD4" w:rsidRDefault="00E44F6E" w:rsidP="00E44F6E">
      <w:pPr>
        <w:rPr>
          <w:b/>
          <w:bCs/>
          <w:color w:val="0D0D0D" w:themeColor="text1" w:themeTint="F2"/>
          <w:sz w:val="44"/>
          <w:szCs w:val="44"/>
          <w:u w:val="single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04742E">
        <w:rPr>
          <w:b/>
          <w:bCs/>
          <w:color w:val="002060"/>
          <w:sz w:val="44"/>
          <w:szCs w:val="44"/>
          <w:u w:val="single"/>
        </w:rPr>
        <w:lastRenderedPageBreak/>
        <w:t>Low Level Design</w:t>
      </w: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Flow Chart</w:t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t>GPIO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enu_MGPIO_errorStatus_t MGPIO_write(enu_MGPIO_portNumber_t enu_a_portNumber, enu_MGPIO_pinNumber_t enu_a_pinNumber, enu_MGPIO_pinValue_t enu_l_pinValue)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 wp14:anchorId="3EE5889B" wp14:editId="06B670C3">
            <wp:extent cx="4144370" cy="462788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ite d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05" cy="46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Pr="0004742E" w:rsidRDefault="00E44F6E" w:rsidP="00E44F6E">
      <w:pPr>
        <w:rPr>
          <w:b/>
          <w:bCs/>
          <w:color w:val="002060"/>
          <w:sz w:val="44"/>
          <w:szCs w:val="44"/>
          <w:u w:val="single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enu_MGPIO_errorStatus_t MGPIO_read(enu_MGPIO_portNumber_t enu_a_portNumber, enu_MGPIO_pinNumber_t enu_a_pinNumber, boolean *ptr_arg_pinValue)</w:t>
      </w:r>
    </w:p>
    <w:p w:rsidR="00E44F6E" w:rsidRPr="0004742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2010A323" wp14:editId="394F3554">
            <wp:extent cx="4635500" cy="523586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d d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79" cy="52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Pr="0004742E" w:rsidRDefault="00E44F6E" w:rsidP="00E44F6E">
      <w:pPr>
        <w:rPr>
          <w:color w:val="002060"/>
          <w:sz w:val="40"/>
          <w:szCs w:val="40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enu_MGPIO_errorStatus_t MGPIO_toggle(enu_MGPIO_portNumber_t enu_a_portNumber , enu_MGPIO_pinNumber_t enu_a_pinNumber)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2EBDB986" wp14:editId="3F8313A2">
            <wp:extent cx="5018724" cy="54903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ggle d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22" cy="55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Pr="00881D5C" w:rsidRDefault="00881D5C" w:rsidP="00881D5C">
      <w:pPr>
        <w:pStyle w:val="ListParagraph"/>
        <w:numPr>
          <w:ilvl w:val="0"/>
          <w:numId w:val="21"/>
        </w:numPr>
        <w:rPr>
          <w:color w:val="002060"/>
          <w:sz w:val="16"/>
          <w:szCs w:val="16"/>
        </w:rPr>
      </w:pPr>
      <w:r>
        <w:rPr>
          <w:color w:val="002060"/>
          <w:sz w:val="32"/>
          <w:szCs w:val="32"/>
        </w:rPr>
        <w:t>SYSTICK</w:t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r w:rsidRPr="00881D5C">
        <w:rPr>
          <w:color w:val="002060"/>
          <w:sz w:val="16"/>
          <w:szCs w:val="16"/>
        </w:rPr>
        <w:t>enu_SysTick_Error_t SysTick_Init(uint32_t reload_value, enu_SysTick_ClockSource_t clk_source)</w:t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519246" cy="3764992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ysticin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26" cy="37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r w:rsidRPr="00881D5C">
        <w:rPr>
          <w:color w:val="002060"/>
          <w:sz w:val="16"/>
          <w:szCs w:val="16"/>
        </w:rPr>
        <w:t>enu_SysTick_Error_t SysTick_Start(void)</w:t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P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2795954" cy="325774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ysticst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695" cy="32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P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B704AC">
      <w:pPr>
        <w:ind w:left="1440"/>
        <w:rPr>
          <w:color w:val="002060"/>
          <w:sz w:val="16"/>
          <w:szCs w:val="16"/>
        </w:rPr>
      </w:pPr>
      <w:r w:rsidRPr="00B704AC">
        <w:rPr>
          <w:color w:val="002060"/>
          <w:sz w:val="16"/>
          <w:szCs w:val="16"/>
        </w:rPr>
        <w:lastRenderedPageBreak/>
        <w:t>enu_SysTick_Error_t SysTick_Stop(void)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372708" cy="505898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ystick sto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50" cy="50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 w:rsidRPr="00B704AC">
        <w:rPr>
          <w:color w:val="002060"/>
          <w:sz w:val="16"/>
          <w:szCs w:val="16"/>
        </w:rPr>
        <w:t>enu_SysTick_Error_t SysTick_DelayMs(uint32_t delay_ms)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044217" cy="6149306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laym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615" cy="61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 w:rsidRPr="00B704AC">
        <w:rPr>
          <w:color w:val="002060"/>
          <w:sz w:val="16"/>
          <w:szCs w:val="16"/>
        </w:rPr>
        <w:t>enu_SysTick_Error_t SysTick_DelayUs(uint32_t delay_us)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3689757" cy="57208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lay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979" cy="572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 w:rsidRPr="00B704AC">
        <w:rPr>
          <w:color w:val="002060"/>
          <w:sz w:val="16"/>
          <w:szCs w:val="16"/>
        </w:rPr>
        <w:t>uint8_t SysTick_CheckTimeOut(void)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2447095" cy="96807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imeoutchecko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58" cy="9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lastRenderedPageBreak/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H_LED_init(enu_MGPIO_portNumber_t enu_l_ledPort , enu_MGPIO_pinNumber_t enu_l_ledPin)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22951268" wp14:editId="4BEFF07B">
            <wp:extent cx="4035466" cy="658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d in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466" cy="66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H_LED_on(enu_MGPIO_portNumber_t enu_l_ledPort , enu_MGPIO_pinNumber_t enu_l_ledPin)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4EE96A36" wp14:editId="6B9C770D">
            <wp:extent cx="4845057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 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54" cy="63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H_LED_off(enu_MGPIO_portNumber_t enu_l_ledPort , enu_MGPIO_pinNumber_t enu_l_ledPin)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6C901AF7" wp14:editId="6F676FA3">
            <wp:extent cx="4910971" cy="64490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d of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94" cy="64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enu_ledErrorState_t H_LED_toggle(enu_MGPIO_portNumber_t enu_l_ledPort , enu_MGPIO_pinNumber_t enu_l_ledPin)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6E32AE6F" wp14:editId="295AB9A8">
            <wp:extent cx="4650798" cy="5478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ggle 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0" cy="5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lastRenderedPageBreak/>
        <w:t>enu_buttonErrorStatus_t H_BUTTON_init(void)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18913A13" wp14:editId="166DAECA">
            <wp:extent cx="4757709" cy="65506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tton ini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94" cy="65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enu_buttonErrorStatus_t H_BUTTON_read(enu_buttonNumber_t enu_a_button_Number , boolean *ptr_a_value)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08D74497" wp14:editId="456F1A17">
            <wp:extent cx="4718050" cy="535968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tton 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578" cy="53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B13E93">
      <w:pPr>
        <w:rPr>
          <w:color w:val="002060"/>
          <w:sz w:val="16"/>
          <w:szCs w:val="16"/>
        </w:rPr>
      </w:pPr>
    </w:p>
    <w:p w:rsidR="00B13E93" w:rsidRDefault="00B13E93" w:rsidP="00B13E93">
      <w:pPr>
        <w:rPr>
          <w:color w:val="002060"/>
          <w:sz w:val="16"/>
          <w:szCs w:val="16"/>
        </w:rPr>
      </w:pPr>
    </w:p>
    <w:p w:rsidR="00B13E93" w:rsidRDefault="00B13E93" w:rsidP="00B13E93">
      <w:pPr>
        <w:rPr>
          <w:color w:val="002060"/>
          <w:sz w:val="16"/>
          <w:szCs w:val="16"/>
        </w:rPr>
      </w:pPr>
    </w:p>
    <w:p w:rsidR="00B13E93" w:rsidRPr="00B13E93" w:rsidRDefault="00B13E93" w:rsidP="00B13E93">
      <w:pPr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APP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void app_init(void)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5248B7E6" wp14:editId="4AC3E0B3">
            <wp:extent cx="1789712" cy="689956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1appin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222" cy="69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 w:rsidRPr="0004742E">
        <w:rPr>
          <w:color w:val="002060"/>
          <w:sz w:val="16"/>
          <w:szCs w:val="16"/>
        </w:rPr>
        <w:t>void app_Start(void)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57900D51" wp14:editId="4C5BB18B">
            <wp:extent cx="5082501" cy="66497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1appsta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50" cy="66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 xml:space="preserve">Precompiling </w:t>
      </w:r>
      <w:r>
        <w:rPr>
          <w:color w:val="002060"/>
          <w:sz w:val="36"/>
          <w:szCs w:val="36"/>
        </w:rPr>
        <w:t xml:space="preserve">&amp; Linking </w:t>
      </w:r>
      <w:r w:rsidRPr="0004742E">
        <w:rPr>
          <w:color w:val="002060"/>
          <w:sz w:val="36"/>
          <w:szCs w:val="36"/>
        </w:rPr>
        <w:t>Configurations</w:t>
      </w: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lastRenderedPageBreak/>
        <w:t>GPIO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36"/>
          <w:szCs w:val="3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74B70885" wp14:editId="2CCECD27">
            <wp:extent cx="4966461" cy="303276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o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46" cy="30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color w:val="002060"/>
          <w:sz w:val="16"/>
          <w:szCs w:val="16"/>
        </w:rPr>
        <w:t xml:space="preserve"> </w:t>
      </w:r>
      <w:r>
        <w:rPr>
          <w:noProof/>
          <w:color w:val="002060"/>
          <w:sz w:val="16"/>
          <w:szCs w:val="16"/>
        </w:rPr>
        <w:drawing>
          <wp:inline distT="0" distB="0" distL="0" distR="0" wp14:anchorId="14A12E4F" wp14:editId="067A37B6">
            <wp:extent cx="5105400" cy="31146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o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86" cy="31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19B7FEA3" wp14:editId="42B06B90">
            <wp:extent cx="4826000" cy="4384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o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6" cy="43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051B3D92" wp14:editId="0115BDBE">
            <wp:extent cx="4775200" cy="3541054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o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88" cy="35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3A1CE23D" wp14:editId="01200B31">
            <wp:extent cx="4587638" cy="312447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o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455A0B40" wp14:editId="2A6E75C9">
            <wp:extent cx="5085651" cy="406204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o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079" cy="40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6AA975A9" wp14:editId="0213C5D7">
            <wp:extent cx="4496257" cy="46300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o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88" cy="46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B13E93" w:rsidRDefault="00B13E93" w:rsidP="00B13E93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SYSTICK</w:t>
      </w:r>
    </w:p>
    <w:p w:rsidR="00B13E93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inline distT="0" distB="0" distL="0" distR="0">
            <wp:extent cx="5022028" cy="3770098"/>
            <wp:effectExtent l="0" t="0" r="762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ystick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92" cy="37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3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</w:p>
    <w:p w:rsidR="00B13E93" w:rsidRPr="0004742E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746812" cy="27524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ystick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19" cy="27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4B997CBB" wp14:editId="5A52F18B">
            <wp:extent cx="4923692" cy="32391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d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34" cy="32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3B0949A6" wp14:editId="6E5B2B36">
            <wp:extent cx="4741984" cy="345769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d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18" cy="34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3A95A284" wp14:editId="19886B03">
            <wp:extent cx="4842217" cy="47706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d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538" cy="47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217E0964" wp14:editId="7B3AF6C0">
            <wp:extent cx="4788877" cy="203083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76" cy="2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20191126" wp14:editId="7CB399C5">
            <wp:extent cx="4841630" cy="3209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09" cy="32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661817</wp:posOffset>
            </wp:positionH>
            <wp:positionV relativeFrom="paragraph">
              <wp:posOffset>0</wp:posOffset>
            </wp:positionV>
            <wp:extent cx="3890645" cy="252603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2060"/>
          <w:sz w:val="32"/>
          <w:szCs w:val="32"/>
        </w:rPr>
        <w:tab/>
        <w:t xml:space="preserve">  </w:t>
      </w: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20"/>
          <w:szCs w:val="20"/>
        </w:rPr>
      </w:pPr>
    </w:p>
    <w:p w:rsidR="00E44F6E" w:rsidRPr="0004742E" w:rsidRDefault="00E44F6E" w:rsidP="00E44F6E">
      <w:pPr>
        <w:pBdr>
          <w:bottom w:val="single" w:sz="12" w:space="1" w:color="auto"/>
        </w:pBdr>
        <w:jc w:val="center"/>
        <w:rPr>
          <w:color w:val="002060"/>
          <w:sz w:val="20"/>
          <w:szCs w:val="20"/>
        </w:rPr>
      </w:pPr>
      <w:r w:rsidRPr="0004742E">
        <w:rPr>
          <w:color w:val="002060"/>
          <w:sz w:val="20"/>
          <w:szCs w:val="20"/>
        </w:rPr>
        <w:t>That is all requirements</w:t>
      </w:r>
    </w:p>
    <w:p w:rsidR="00E44F6E" w:rsidRPr="0004742E" w:rsidRDefault="00E44F6E" w:rsidP="00E44F6E">
      <w:pPr>
        <w:jc w:val="center"/>
        <w:rPr>
          <w:color w:val="002060"/>
          <w:sz w:val="56"/>
          <w:szCs w:val="56"/>
        </w:rPr>
      </w:pPr>
      <w:r w:rsidRPr="0004742E">
        <w:rPr>
          <w:color w:val="002060"/>
          <w:sz w:val="56"/>
          <w:szCs w:val="56"/>
        </w:rPr>
        <w:t>Thanks</w:t>
      </w: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881D5C" w:rsidRPr="00E44F6E" w:rsidRDefault="00881D5C" w:rsidP="00E44F6E"/>
    <w:sectPr w:rsidR="00881D5C" w:rsidRPr="00E44F6E">
      <w:footerReference w:type="default" r:id="rId4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9D3" w:rsidRDefault="002629D3" w:rsidP="00C6554A">
      <w:pPr>
        <w:spacing w:before="0" w:after="0" w:line="240" w:lineRule="auto"/>
      </w:pPr>
      <w:r>
        <w:separator/>
      </w:r>
    </w:p>
  </w:endnote>
  <w:endnote w:type="continuationSeparator" w:id="0">
    <w:p w:rsidR="002629D3" w:rsidRDefault="002629D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in-font-famil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D5C" w:rsidRDefault="00881D5C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515B0">
      <w:rPr>
        <w:noProof/>
      </w:rPr>
      <w:t>35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9D3" w:rsidRDefault="002629D3" w:rsidP="00C6554A">
      <w:pPr>
        <w:spacing w:before="0" w:after="0" w:line="240" w:lineRule="auto"/>
      </w:pPr>
      <w:r>
        <w:separator/>
      </w:r>
    </w:p>
  </w:footnote>
  <w:footnote w:type="continuationSeparator" w:id="0">
    <w:p w:rsidR="002629D3" w:rsidRDefault="002629D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B35A62"/>
    <w:multiLevelType w:val="hybridMultilevel"/>
    <w:tmpl w:val="07D84FDA"/>
    <w:lvl w:ilvl="0" w:tplc="B4B4FBA6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1A5014D7"/>
    <w:multiLevelType w:val="hybridMultilevel"/>
    <w:tmpl w:val="7F44C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000534"/>
    <w:multiLevelType w:val="hybridMultilevel"/>
    <w:tmpl w:val="B3A0877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C321ABF"/>
    <w:multiLevelType w:val="hybridMultilevel"/>
    <w:tmpl w:val="62F4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47962"/>
    <w:multiLevelType w:val="hybridMultilevel"/>
    <w:tmpl w:val="EA38F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7207936"/>
    <w:multiLevelType w:val="hybridMultilevel"/>
    <w:tmpl w:val="7D127A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4"/>
  </w:num>
  <w:num w:numId="20">
    <w:abstractNumId w:val="1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6E"/>
    <w:rsid w:val="00041435"/>
    <w:rsid w:val="001515B0"/>
    <w:rsid w:val="00162503"/>
    <w:rsid w:val="002554CD"/>
    <w:rsid w:val="002629D3"/>
    <w:rsid w:val="00293B83"/>
    <w:rsid w:val="002B4294"/>
    <w:rsid w:val="00333D0D"/>
    <w:rsid w:val="00444F80"/>
    <w:rsid w:val="004C049F"/>
    <w:rsid w:val="005000E2"/>
    <w:rsid w:val="006A3CE7"/>
    <w:rsid w:val="007D58E0"/>
    <w:rsid w:val="00881D5C"/>
    <w:rsid w:val="0089205D"/>
    <w:rsid w:val="008C50DF"/>
    <w:rsid w:val="008E5655"/>
    <w:rsid w:val="00A64C64"/>
    <w:rsid w:val="00B13E93"/>
    <w:rsid w:val="00B704AC"/>
    <w:rsid w:val="00C508FC"/>
    <w:rsid w:val="00C6554A"/>
    <w:rsid w:val="00CA771D"/>
    <w:rsid w:val="00E44F6E"/>
    <w:rsid w:val="00ED7C44"/>
    <w:rsid w:val="00F6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E6E79"/>
  <w15:chartTrackingRefBased/>
  <w15:docId w15:val="{147304AA-105D-43AD-9A9D-92692A28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1D5C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Strong">
    <w:name w:val="Strong"/>
    <w:basedOn w:val="DefaultParagraphFont"/>
    <w:uiPriority w:val="22"/>
    <w:qFormat/>
    <w:rsid w:val="00E44F6E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E44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ssam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1092</TotalTime>
  <Pages>1</Pages>
  <Words>1999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Essam</dc:creator>
  <cp:keywords/>
  <dc:description/>
  <cp:lastModifiedBy>Peter Essam</cp:lastModifiedBy>
  <cp:revision>4</cp:revision>
  <cp:lastPrinted>2023-11-22T10:45:00Z</cp:lastPrinted>
  <dcterms:created xsi:type="dcterms:W3CDTF">2023-11-22T10:47:00Z</dcterms:created>
  <dcterms:modified xsi:type="dcterms:W3CDTF">2023-11-27T07:21:00Z</dcterms:modified>
</cp:coreProperties>
</file>