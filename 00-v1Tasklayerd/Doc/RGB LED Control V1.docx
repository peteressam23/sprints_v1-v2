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A4F8B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424295" cy="4962987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uter-processor-3d_861875-33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49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bookmarkEnd w:id="1"/>
    <w:bookmarkEnd w:id="2"/>
    <w:bookmarkEnd w:id="3"/>
    <w:bookmarkEnd w:id="4"/>
    <w:p w:rsidR="00C6554A" w:rsidRPr="002A4F8B" w:rsidRDefault="002A4F8B" w:rsidP="002A4F8B">
      <w:pPr>
        <w:pStyle w:val="Title"/>
        <w:rPr>
          <w:color w:val="002060"/>
        </w:rPr>
      </w:pPr>
      <w:r w:rsidRPr="002A4F8B">
        <w:rPr>
          <w:rStyle w:val="Strong"/>
          <w:rFonts w:ascii="main-font-family" w:hAnsi="main-font-family"/>
          <w:color w:val="002060"/>
          <w:shd w:val="clear" w:color="auto" w:fill="F8F8F8"/>
        </w:rPr>
        <w:t>RGB LED Control V1.0 Design</w:t>
      </w:r>
    </w:p>
    <w:p w:rsidR="00C6554A" w:rsidRPr="00D5413C" w:rsidRDefault="00C6554A" w:rsidP="002A4F8B">
      <w:pPr>
        <w:pStyle w:val="Subtitle"/>
      </w:pPr>
    </w:p>
    <w:p w:rsidR="00C6554A" w:rsidRPr="002A4F8B" w:rsidRDefault="002A4F8B" w:rsidP="002A4F8B">
      <w:pPr>
        <w:pStyle w:val="ContactInfo"/>
        <w:rPr>
          <w:sz w:val="28"/>
          <w:szCs w:val="28"/>
        </w:rPr>
      </w:pPr>
      <w:r w:rsidRPr="0004742E">
        <w:rPr>
          <w:color w:val="002060"/>
          <w:sz w:val="28"/>
          <w:szCs w:val="28"/>
        </w:rPr>
        <w:t>Peter Essam</w:t>
      </w:r>
      <w:r w:rsidR="00C6554A" w:rsidRPr="0004742E">
        <w:rPr>
          <w:color w:val="002060"/>
          <w:sz w:val="28"/>
          <w:szCs w:val="28"/>
        </w:rPr>
        <w:t xml:space="preserve"> | </w:t>
      </w:r>
      <w:r w:rsidRPr="0004742E">
        <w:rPr>
          <w:color w:val="002060"/>
          <w:sz w:val="28"/>
          <w:szCs w:val="28"/>
        </w:rPr>
        <w:t>ARM</w:t>
      </w:r>
      <w:r w:rsidR="00C6554A" w:rsidRPr="0004742E">
        <w:rPr>
          <w:color w:val="002060"/>
          <w:sz w:val="28"/>
          <w:szCs w:val="28"/>
        </w:rPr>
        <w:t xml:space="preserve"> | </w:t>
      </w:r>
      <w:r w:rsidRPr="0004742E">
        <w:rPr>
          <w:color w:val="002060"/>
          <w:sz w:val="28"/>
          <w:szCs w:val="28"/>
        </w:rPr>
        <w:t>21/11/2023</w:t>
      </w:r>
      <w:r w:rsidR="00C6554A" w:rsidRPr="002A4F8B">
        <w:rPr>
          <w:sz w:val="28"/>
          <w:szCs w:val="28"/>
        </w:rPr>
        <w:br w:type="page"/>
      </w:r>
    </w:p>
    <w:p w:rsidR="000E6975" w:rsidRPr="00B21DA9" w:rsidRDefault="000E6975" w:rsidP="000E6975">
      <w:pPr>
        <w:jc w:val="center"/>
        <w:rPr>
          <w:b/>
          <w:bCs/>
          <w:color w:val="002060"/>
          <w:sz w:val="40"/>
          <w:szCs w:val="40"/>
        </w:rPr>
      </w:pPr>
      <w:r w:rsidRPr="00B21DA9">
        <w:rPr>
          <w:b/>
          <w:bCs/>
          <w:color w:val="002060"/>
          <w:sz w:val="40"/>
          <w:szCs w:val="40"/>
        </w:rPr>
        <w:lastRenderedPageBreak/>
        <w:t>Table of Content</w:t>
      </w:r>
    </w:p>
    <w:p w:rsidR="00101BD4" w:rsidRPr="00B21DA9" w:rsidRDefault="000E6975" w:rsidP="00101BD4">
      <w:pPr>
        <w:pStyle w:val="ListParagraph"/>
        <w:numPr>
          <w:ilvl w:val="0"/>
          <w:numId w:val="19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Introduction</w:t>
      </w:r>
    </w:p>
    <w:p w:rsidR="00101BD4" w:rsidRPr="00B21DA9" w:rsidRDefault="00101BD4" w:rsidP="00101BD4">
      <w:pPr>
        <w:rPr>
          <w:color w:val="002060"/>
          <w:sz w:val="40"/>
          <w:szCs w:val="40"/>
        </w:rPr>
      </w:pPr>
    </w:p>
    <w:p w:rsidR="000E6975" w:rsidRPr="00B21DA9" w:rsidRDefault="000E6975" w:rsidP="000E6975">
      <w:pPr>
        <w:pStyle w:val="ListParagraph"/>
        <w:numPr>
          <w:ilvl w:val="0"/>
          <w:numId w:val="19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High Level Design</w:t>
      </w:r>
    </w:p>
    <w:p w:rsidR="000E6975" w:rsidRPr="00B21DA9" w:rsidRDefault="00101BD4" w:rsidP="00101BD4">
      <w:pPr>
        <w:pStyle w:val="ListParagraph"/>
        <w:numPr>
          <w:ilvl w:val="0"/>
          <w:numId w:val="25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Layered Architecture</w:t>
      </w:r>
    </w:p>
    <w:p w:rsidR="00101BD4" w:rsidRPr="00B21DA9" w:rsidRDefault="00101BD4" w:rsidP="00101BD4">
      <w:pPr>
        <w:pStyle w:val="ListParagraph"/>
        <w:numPr>
          <w:ilvl w:val="0"/>
          <w:numId w:val="25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Modules Descriptions</w:t>
      </w:r>
    </w:p>
    <w:p w:rsidR="00101BD4" w:rsidRPr="00B21DA9" w:rsidRDefault="00101BD4" w:rsidP="00101BD4">
      <w:pPr>
        <w:pStyle w:val="ListParagraph"/>
        <w:numPr>
          <w:ilvl w:val="0"/>
          <w:numId w:val="25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Drivers Documentations</w:t>
      </w:r>
    </w:p>
    <w:p w:rsidR="00101BD4" w:rsidRPr="00B21DA9" w:rsidRDefault="0004742E" w:rsidP="00101BD4">
      <w:pPr>
        <w:pStyle w:val="ListParagraph"/>
        <w:numPr>
          <w:ilvl w:val="0"/>
          <w:numId w:val="26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GP</w:t>
      </w:r>
      <w:r w:rsidR="00101BD4" w:rsidRPr="00B21DA9">
        <w:rPr>
          <w:color w:val="002060"/>
          <w:sz w:val="32"/>
          <w:szCs w:val="32"/>
        </w:rPr>
        <w:t>IO</w:t>
      </w:r>
    </w:p>
    <w:p w:rsidR="00101BD4" w:rsidRPr="00B21DA9" w:rsidRDefault="00101BD4" w:rsidP="00101BD4">
      <w:pPr>
        <w:pStyle w:val="ListParagraph"/>
        <w:numPr>
          <w:ilvl w:val="0"/>
          <w:numId w:val="26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LED</w:t>
      </w:r>
    </w:p>
    <w:p w:rsidR="00101BD4" w:rsidRPr="00B21DA9" w:rsidRDefault="00101BD4" w:rsidP="00101BD4">
      <w:pPr>
        <w:pStyle w:val="ListParagraph"/>
        <w:numPr>
          <w:ilvl w:val="0"/>
          <w:numId w:val="26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BUTTON</w:t>
      </w:r>
    </w:p>
    <w:p w:rsidR="00101BD4" w:rsidRPr="00B21DA9" w:rsidRDefault="00101BD4" w:rsidP="00101BD4">
      <w:pPr>
        <w:rPr>
          <w:color w:val="002060"/>
          <w:sz w:val="36"/>
          <w:szCs w:val="36"/>
        </w:rPr>
      </w:pPr>
    </w:p>
    <w:p w:rsidR="000E6975" w:rsidRPr="00B21DA9" w:rsidRDefault="000E6975" w:rsidP="000E6975">
      <w:pPr>
        <w:pStyle w:val="ListParagraph"/>
        <w:numPr>
          <w:ilvl w:val="0"/>
          <w:numId w:val="19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Low Level Design</w:t>
      </w:r>
    </w:p>
    <w:p w:rsidR="000E6975" w:rsidRPr="00B21DA9" w:rsidRDefault="000E6975" w:rsidP="000E6975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Flow Chart</w:t>
      </w:r>
    </w:p>
    <w:p w:rsidR="000E6975" w:rsidRPr="00B21DA9" w:rsidRDefault="000E6975" w:rsidP="000E6975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Precompiling Configurations</w:t>
      </w:r>
    </w:p>
    <w:p w:rsidR="000E6975" w:rsidRPr="00B21DA9" w:rsidRDefault="000E6975" w:rsidP="000E6975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Linking Configurations</w:t>
      </w:r>
    </w:p>
    <w:p w:rsidR="000E6975" w:rsidRDefault="000E6975" w:rsidP="000E6975">
      <w:pPr>
        <w:rPr>
          <w:color w:val="0D0D0D" w:themeColor="text1" w:themeTint="F2"/>
          <w:sz w:val="40"/>
          <w:szCs w:val="40"/>
        </w:rPr>
      </w:pPr>
    </w:p>
    <w:p w:rsidR="00101BD4" w:rsidRDefault="00101BD4" w:rsidP="000E6975">
      <w:pPr>
        <w:rPr>
          <w:color w:val="0D0D0D" w:themeColor="text1" w:themeTint="F2"/>
          <w:sz w:val="40"/>
          <w:szCs w:val="40"/>
        </w:rPr>
      </w:pPr>
    </w:p>
    <w:p w:rsidR="00101BD4" w:rsidRDefault="00101BD4" w:rsidP="000E6975">
      <w:pPr>
        <w:rPr>
          <w:color w:val="0D0D0D" w:themeColor="text1" w:themeTint="F2"/>
          <w:sz w:val="40"/>
          <w:szCs w:val="40"/>
        </w:rPr>
      </w:pPr>
    </w:p>
    <w:p w:rsidR="00101BD4" w:rsidRDefault="00101BD4" w:rsidP="000E6975">
      <w:pPr>
        <w:rPr>
          <w:color w:val="0D0D0D" w:themeColor="text1" w:themeTint="F2"/>
          <w:sz w:val="40"/>
          <w:szCs w:val="40"/>
        </w:rPr>
      </w:pPr>
    </w:p>
    <w:p w:rsidR="00101BD4" w:rsidRDefault="00101BD4" w:rsidP="000E6975">
      <w:pPr>
        <w:rPr>
          <w:color w:val="0D0D0D" w:themeColor="text1" w:themeTint="F2"/>
          <w:sz w:val="40"/>
          <w:szCs w:val="40"/>
        </w:rPr>
      </w:pPr>
    </w:p>
    <w:p w:rsidR="00101BD4" w:rsidRDefault="00101BD4" w:rsidP="00101BD4">
      <w:pPr>
        <w:rPr>
          <w:b/>
          <w:bCs/>
          <w:color w:val="002060"/>
          <w:sz w:val="44"/>
          <w:szCs w:val="44"/>
          <w:u w:val="single"/>
        </w:rPr>
      </w:pPr>
      <w:r w:rsidRPr="00B21DA9">
        <w:rPr>
          <w:b/>
          <w:bCs/>
          <w:color w:val="002060"/>
          <w:sz w:val="44"/>
          <w:szCs w:val="44"/>
          <w:u w:val="single"/>
        </w:rPr>
        <w:lastRenderedPageBreak/>
        <w:t>Introduction</w:t>
      </w:r>
    </w:p>
    <w:p w:rsidR="00B21DA9" w:rsidRPr="00B21DA9" w:rsidRDefault="00B21DA9" w:rsidP="00B21DA9">
      <w:pPr>
        <w:pStyle w:val="ListParagraph"/>
        <w:numPr>
          <w:ilvl w:val="0"/>
          <w:numId w:val="28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Overview:</w:t>
      </w:r>
    </w:p>
    <w:p w:rsidR="00B21DA9" w:rsidRDefault="00B21DA9" w:rsidP="00B21DA9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B21DA9">
        <w:rPr>
          <w:rStyle w:val="Strong"/>
          <w:b w:val="0"/>
          <w:bCs w:val="0"/>
          <w:color w:val="002060"/>
          <w:sz w:val="28"/>
          <w:szCs w:val="28"/>
        </w:rPr>
        <w:t xml:space="preserve"> This project is designed with a layered architecture, separating concerns into different layers for better maintainability and scalability. The project focuses on controlling an RGB LED using GPIO (General Purpose Input/Output) pins. The Microcontroller Abstraction Layer (MCAL) handles low-level hardware interactions, the Hardware Abstraction Layer (HAL) manages LED and button functionality, and the Common Layer provides standard library names for consistency.</w:t>
      </w:r>
    </w:p>
    <w:p w:rsidR="00B21DA9" w:rsidRDefault="00B21DA9" w:rsidP="00B21DA9">
      <w:pPr>
        <w:rPr>
          <w:rStyle w:val="Strong"/>
          <w:b w:val="0"/>
          <w:bCs w:val="0"/>
          <w:color w:val="002060"/>
          <w:sz w:val="28"/>
          <w:szCs w:val="28"/>
        </w:rPr>
      </w:pPr>
    </w:p>
    <w:p w:rsidR="00B21DA9" w:rsidRPr="00B21DA9" w:rsidRDefault="00B21DA9" w:rsidP="00B21DA9">
      <w:pPr>
        <w:pStyle w:val="ListParagraph"/>
        <w:numPr>
          <w:ilvl w:val="0"/>
          <w:numId w:val="28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Layers:</w:t>
      </w:r>
    </w:p>
    <w:p w:rsidR="00B21DA9" w:rsidRPr="00B21DA9" w:rsidRDefault="00B21DA9" w:rsidP="00B21DA9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MCAL (Microcontroller Abstraction Layer)</w:t>
      </w:r>
    </w:p>
    <w:p w:rsidR="00B21DA9" w:rsidRPr="00E35835" w:rsidRDefault="00B21DA9" w:rsidP="00E35835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Responsible for low-level hardware interactions.</w:t>
      </w:r>
    </w:p>
    <w:p w:rsidR="00B21DA9" w:rsidRPr="00E35835" w:rsidRDefault="00B21DA9" w:rsidP="00E35835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Utilizes GPIO to control hardware-level features.</w:t>
      </w:r>
    </w:p>
    <w:p w:rsidR="00B21DA9" w:rsidRPr="00E35835" w:rsidRDefault="00B21DA9" w:rsidP="00E35835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Abstracts microcontroller-specific details.</w:t>
      </w:r>
    </w:p>
    <w:p w:rsidR="00B21DA9" w:rsidRDefault="00B21DA9" w:rsidP="00B21DA9">
      <w:pPr>
        <w:ind w:left="720"/>
        <w:rPr>
          <w:color w:val="002060"/>
          <w:sz w:val="28"/>
          <w:szCs w:val="28"/>
        </w:rPr>
      </w:pPr>
    </w:p>
    <w:p w:rsidR="00B21DA9" w:rsidRPr="00B42997" w:rsidRDefault="00B21DA9" w:rsidP="00B42997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HAL (Hardware Abstraction Layer)</w:t>
      </w:r>
    </w:p>
    <w:p w:rsidR="00B21DA9" w:rsidRPr="00E35835" w:rsidRDefault="00B21DA9" w:rsidP="00E35835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Manages higher-level functionalities for LEDs and buttons.</w:t>
      </w:r>
    </w:p>
    <w:p w:rsidR="00B21DA9" w:rsidRPr="00E35835" w:rsidRDefault="00B21DA9" w:rsidP="00E35835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Uses MCAL services to control GPIO pins.</w:t>
      </w:r>
    </w:p>
    <w:p w:rsidR="00B21DA9" w:rsidRPr="00E35835" w:rsidRDefault="00B21DA9" w:rsidP="00E35835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Provides an abstraction for RGB LED control and button input.</w:t>
      </w:r>
    </w:p>
    <w:p w:rsidR="00B42997" w:rsidRDefault="00B42997" w:rsidP="00B42997">
      <w:pPr>
        <w:ind w:left="720"/>
        <w:rPr>
          <w:color w:val="002060"/>
          <w:sz w:val="28"/>
          <w:szCs w:val="28"/>
        </w:rPr>
      </w:pPr>
    </w:p>
    <w:p w:rsidR="00B21DA9" w:rsidRPr="00B42997" w:rsidRDefault="00B21DA9" w:rsidP="00B42997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Common Layer</w:t>
      </w:r>
    </w:p>
    <w:p w:rsidR="00B21DA9" w:rsidRPr="00E35835" w:rsidRDefault="00B21DA9" w:rsidP="00E35835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Hosts standard library names and common services.</w:t>
      </w:r>
    </w:p>
    <w:p w:rsidR="00B42997" w:rsidRDefault="00B42997" w:rsidP="00B42997">
      <w:pPr>
        <w:ind w:firstLine="72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App (Application Layer)</w:t>
      </w:r>
    </w:p>
    <w:p w:rsidR="00B42997" w:rsidRPr="00E35835" w:rsidRDefault="00B42997" w:rsidP="00E35835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This is the Application</w:t>
      </w:r>
    </w:p>
    <w:p w:rsidR="00B42997" w:rsidRDefault="00B42997" w:rsidP="00B42997">
      <w:pPr>
        <w:ind w:firstLine="720"/>
        <w:rPr>
          <w:color w:val="002060"/>
          <w:sz w:val="28"/>
          <w:szCs w:val="28"/>
        </w:rPr>
      </w:pPr>
    </w:p>
    <w:p w:rsidR="00B42997" w:rsidRPr="00B42997" w:rsidRDefault="00B42997" w:rsidP="00B42997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B42997">
        <w:rPr>
          <w:rStyle w:val="Strong"/>
          <w:b w:val="0"/>
          <w:bCs w:val="0"/>
          <w:color w:val="002060"/>
          <w:sz w:val="36"/>
          <w:szCs w:val="36"/>
        </w:rPr>
        <w:t>Project Functionality:</w:t>
      </w:r>
      <w:r w:rsidRPr="00B42997">
        <w:rPr>
          <w:color w:val="002060"/>
          <w:sz w:val="36"/>
          <w:szCs w:val="36"/>
        </w:rPr>
        <w:t xml:space="preserve"> </w:t>
      </w:r>
    </w:p>
    <w:p w:rsidR="00B42997" w:rsidRDefault="00B42997" w:rsidP="00B42997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The main objective of this project is to control an RGB LED based on button presses. The RGB LED is connected to specific GPIO pins on the microcontroller. When a button is pressed, the program detects the button press through the HAL layer, and the RGB LED changes its state accordingly.</w:t>
      </w:r>
    </w:p>
    <w:p w:rsidR="00B42997" w:rsidRDefault="00B42997" w:rsidP="00B42997">
      <w:pPr>
        <w:pStyle w:val="ListParagraph"/>
        <w:rPr>
          <w:color w:val="002060"/>
          <w:sz w:val="28"/>
          <w:szCs w:val="28"/>
        </w:rPr>
      </w:pPr>
    </w:p>
    <w:p w:rsidR="00B42997" w:rsidRDefault="00B42997" w:rsidP="00B42997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B42997">
        <w:rPr>
          <w:color w:val="002060"/>
          <w:sz w:val="36"/>
          <w:szCs w:val="36"/>
        </w:rPr>
        <w:t>Key Components :</w:t>
      </w:r>
    </w:p>
    <w:p w:rsidR="00B42997" w:rsidRPr="00B42997" w:rsidRDefault="00B42997" w:rsidP="00B42997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B42997" w:rsidRPr="00E35835" w:rsidRDefault="00B42997" w:rsidP="00E35835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GPIO driver: Provides low-level functions for GPIO pin initialization, reading, and writing.</w:t>
      </w:r>
    </w:p>
    <w:p w:rsidR="00B42997" w:rsidRDefault="00B42997" w:rsidP="00B42997">
      <w:pPr>
        <w:pStyle w:val="ListParagraph"/>
        <w:rPr>
          <w:color w:val="002060"/>
          <w:sz w:val="28"/>
          <w:szCs w:val="28"/>
        </w:rPr>
      </w:pPr>
    </w:p>
    <w:p w:rsidR="00B42997" w:rsidRPr="00B42997" w:rsidRDefault="00B42997" w:rsidP="00B42997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B42997" w:rsidRPr="00E35835" w:rsidRDefault="00B42997" w:rsidP="00E35835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LED Interface: functions to control the RGB LED (e.g., turning on, turning </w:t>
      </w:r>
      <w:proofErr w:type="gramStart"/>
      <w:r w:rsidRPr="00E35835">
        <w:rPr>
          <w:color w:val="002060"/>
          <w:sz w:val="24"/>
          <w:szCs w:val="24"/>
        </w:rPr>
        <w:t>off ,</w:t>
      </w:r>
      <w:proofErr w:type="gramEnd"/>
      <w:r w:rsidRPr="00E35835">
        <w:rPr>
          <w:color w:val="002060"/>
          <w:sz w:val="24"/>
          <w:szCs w:val="24"/>
        </w:rPr>
        <w:t xml:space="preserve"> ….).</w:t>
      </w:r>
    </w:p>
    <w:p w:rsidR="00B42997" w:rsidRPr="00E35835" w:rsidRDefault="00B42997" w:rsidP="00E35835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Button Interface: Handles button-related operations (e.g., detecting button presses).</w:t>
      </w:r>
    </w:p>
    <w:p w:rsidR="00B42997" w:rsidRPr="00B42997" w:rsidRDefault="00B42997" w:rsidP="00B42997">
      <w:pPr>
        <w:pStyle w:val="ListParagraph"/>
        <w:rPr>
          <w:color w:val="002060"/>
          <w:sz w:val="28"/>
          <w:szCs w:val="28"/>
        </w:rPr>
      </w:pPr>
    </w:p>
    <w:p w:rsidR="00B42997" w:rsidRPr="00B42997" w:rsidRDefault="00B42997" w:rsidP="00B42997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B42997" w:rsidRPr="00E35835" w:rsidRDefault="00B42997" w:rsidP="00E35835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Standard Library Names: Ensures consistent naming conventions and library usage across the project.</w:t>
      </w:r>
    </w:p>
    <w:p w:rsidR="00B42997" w:rsidRPr="00B42997" w:rsidRDefault="00B42997" w:rsidP="00B42997">
      <w:pPr>
        <w:pStyle w:val="ListParagraph"/>
        <w:rPr>
          <w:color w:val="002060"/>
          <w:sz w:val="28"/>
          <w:szCs w:val="28"/>
        </w:rPr>
      </w:pPr>
    </w:p>
    <w:p w:rsidR="00B42997" w:rsidRPr="00E35835" w:rsidRDefault="00B42997" w:rsidP="00E35835">
      <w:pPr>
        <w:pStyle w:val="ListParagraph"/>
        <w:numPr>
          <w:ilvl w:val="0"/>
          <w:numId w:val="28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Workflow:</w:t>
      </w:r>
    </w:p>
    <w:p w:rsidR="00B42997" w:rsidRPr="00B42997" w:rsidRDefault="00B42997" w:rsidP="00B42997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Initialization:</w:t>
      </w:r>
    </w:p>
    <w:p w:rsidR="00B42997" w:rsidRPr="00E35835" w:rsidRDefault="00B42997" w:rsidP="00E35835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MCAL initializes GPIO pins for the RGB LED.</w:t>
      </w:r>
    </w:p>
    <w:p w:rsidR="00B42997" w:rsidRPr="00E35835" w:rsidRDefault="00B42997" w:rsidP="00E35835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initializes LED and button components.</w:t>
      </w:r>
    </w:p>
    <w:p w:rsidR="00B42997" w:rsidRPr="00B42997" w:rsidRDefault="00B42997" w:rsidP="00B42997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Button Press Detection:</w:t>
      </w:r>
    </w:p>
    <w:p w:rsidR="00B42997" w:rsidRPr="00E35835" w:rsidRDefault="00B42997" w:rsidP="00E35835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layer monitors the button state and detects button presses.</w:t>
      </w:r>
    </w:p>
    <w:p w:rsidR="00B42997" w:rsidRPr="00B42997" w:rsidRDefault="00B42997" w:rsidP="00B42997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RGB LED Control:</w:t>
      </w:r>
    </w:p>
    <w:p w:rsidR="00B42997" w:rsidRPr="00E35835" w:rsidRDefault="00B42997" w:rsidP="00E35835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lastRenderedPageBreak/>
        <w:t>Based on button presses, the HAL layer controls the RGB LED through the MCAL GPIO driver.</w:t>
      </w:r>
    </w:p>
    <w:p w:rsidR="00B42997" w:rsidRPr="00E35835" w:rsidRDefault="00B42997" w:rsidP="00E35835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Possible actions: turn on, turn off, </w:t>
      </w:r>
      <w:proofErr w:type="gramStart"/>
      <w:r w:rsidRPr="00E35835">
        <w:rPr>
          <w:rStyle w:val="Strong"/>
          <w:b w:val="0"/>
          <w:bCs w:val="0"/>
          <w:color w:val="002060"/>
          <w:sz w:val="24"/>
          <w:szCs w:val="24"/>
        </w:rPr>
        <w:t>change</w:t>
      </w:r>
      <w:proofErr w:type="gramEnd"/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 color.</w:t>
      </w:r>
    </w:p>
    <w:p w:rsidR="00B42997" w:rsidRPr="00E35835" w:rsidRDefault="00B42997" w:rsidP="00B42997">
      <w:pPr>
        <w:pStyle w:val="ListParagraph"/>
        <w:rPr>
          <w:color w:val="002060"/>
          <w:sz w:val="36"/>
          <w:szCs w:val="36"/>
        </w:rPr>
      </w:pPr>
    </w:p>
    <w:p w:rsidR="00E35835" w:rsidRPr="00E35835" w:rsidRDefault="00E35835" w:rsidP="00E35835">
      <w:pPr>
        <w:pStyle w:val="ListParagraph"/>
        <w:numPr>
          <w:ilvl w:val="0"/>
          <w:numId w:val="28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Benefits:</w:t>
      </w:r>
    </w:p>
    <w:p w:rsidR="00E35835" w:rsidRDefault="00E35835" w:rsidP="00E35835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Modularity</w:t>
      </w:r>
    </w:p>
    <w:p w:rsidR="00E35835" w:rsidRPr="00E35835" w:rsidRDefault="00E35835" w:rsidP="00E35835">
      <w:pPr>
        <w:pStyle w:val="ListParagraph"/>
        <w:ind w:left="1440" w:firstLine="6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Each layer is modular, making it easier to modify or extend functionalities.</w:t>
      </w:r>
    </w:p>
    <w:p w:rsidR="00E35835" w:rsidRPr="00E35835" w:rsidRDefault="00E35835" w:rsidP="00E35835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35835" w:rsidRDefault="00E35835" w:rsidP="00E35835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Abstraction</w:t>
      </w:r>
    </w:p>
    <w:p w:rsidR="00E35835" w:rsidRPr="00E35835" w:rsidRDefault="00E35835" w:rsidP="00E35835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Higher layers abstract hardware details, promoting code readability.</w:t>
      </w:r>
    </w:p>
    <w:p w:rsidR="00E35835" w:rsidRPr="00E35835" w:rsidRDefault="00E35835" w:rsidP="00E35835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35835" w:rsidRDefault="00E35835" w:rsidP="00E35835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Consistency</w:t>
      </w:r>
    </w:p>
    <w:p w:rsidR="00E35835" w:rsidRDefault="00E35835" w:rsidP="00E35835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 Standard library names in the common layer ensure consistent coding practices.</w:t>
      </w:r>
    </w:p>
    <w:p w:rsidR="00E35835" w:rsidRPr="00E35835" w:rsidRDefault="00E35835" w:rsidP="00E35835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</w:p>
    <w:p w:rsidR="00E35835" w:rsidRPr="00E35835" w:rsidRDefault="00E35835" w:rsidP="00E35835">
      <w:pPr>
        <w:pStyle w:val="ListParagraph"/>
        <w:numPr>
          <w:ilvl w:val="0"/>
          <w:numId w:val="28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Conclusion:</w:t>
      </w:r>
    </w:p>
    <w:p w:rsidR="00B21DA9" w:rsidRDefault="00E35835" w:rsidP="00E35835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 This project showcases a well-organized architecture with separate layers, each serving a specific purpose. The use of MCAL, HAL, and a Common Layer contributes to code clarity, maintainability, and scalability, making it easier to manage and expand the functionality of the RGB LED control system.</w:t>
      </w:r>
    </w:p>
    <w:p w:rsidR="00E35835" w:rsidRDefault="00E35835" w:rsidP="00E35835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</w:p>
    <w:p w:rsidR="00C20CDA" w:rsidRDefault="00C20CDA" w:rsidP="00C20CDA">
      <w:pPr>
        <w:rPr>
          <w:b/>
          <w:bCs/>
          <w:color w:val="002060"/>
          <w:sz w:val="44"/>
          <w:szCs w:val="44"/>
          <w:u w:val="single"/>
        </w:rPr>
      </w:pPr>
      <w:r w:rsidRPr="00C20CDA">
        <w:rPr>
          <w:b/>
          <w:bCs/>
          <w:color w:val="002060"/>
          <w:sz w:val="44"/>
          <w:szCs w:val="44"/>
          <w:u w:val="single"/>
        </w:rPr>
        <w:t>High Level Design</w:t>
      </w:r>
    </w:p>
    <w:p w:rsidR="00C20CDA" w:rsidRPr="00C20CDA" w:rsidRDefault="00C20CDA" w:rsidP="00C20CDA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C20CDA">
        <w:rPr>
          <w:color w:val="002060"/>
          <w:sz w:val="36"/>
          <w:szCs w:val="36"/>
        </w:rPr>
        <w:t>Layered Architecture</w:t>
      </w:r>
    </w:p>
    <w:p w:rsidR="0004742E" w:rsidRPr="0004742E" w:rsidRDefault="0004742E" w:rsidP="0004742E">
      <w:pPr>
        <w:rPr>
          <w:b/>
          <w:bCs/>
          <w:color w:val="002060"/>
          <w:sz w:val="44"/>
          <w:szCs w:val="44"/>
          <w:u w:val="single"/>
        </w:rPr>
      </w:pPr>
    </w:p>
    <w:p w:rsidR="0004742E" w:rsidRDefault="0004742E" w:rsidP="00C20CDA">
      <w:pPr>
        <w:pStyle w:val="ListParagraph"/>
        <w:rPr>
          <w:b/>
          <w:bCs/>
          <w:color w:val="002060"/>
          <w:sz w:val="44"/>
          <w:szCs w:val="44"/>
          <w:u w:val="single"/>
        </w:rPr>
      </w:pPr>
    </w:p>
    <w:p w:rsidR="0004742E" w:rsidRDefault="0004742E" w:rsidP="00C20CDA">
      <w:pPr>
        <w:pStyle w:val="ListParagraph"/>
        <w:rPr>
          <w:b/>
          <w:bCs/>
          <w:color w:val="002060"/>
          <w:sz w:val="44"/>
          <w:szCs w:val="44"/>
          <w:u w:val="single"/>
        </w:rPr>
      </w:pPr>
    </w:p>
    <w:p w:rsidR="00C20CDA" w:rsidRDefault="00C20CDA" w:rsidP="00C20CDA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w:lastRenderedPageBreak/>
        <w:drawing>
          <wp:inline distT="0" distB="0" distL="0" distR="0">
            <wp:extent cx="5029200" cy="287274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4742E" w:rsidRDefault="0004742E" w:rsidP="00C20CDA">
      <w:pPr>
        <w:pStyle w:val="ListParagraph"/>
        <w:rPr>
          <w:b/>
          <w:bCs/>
          <w:color w:val="002060"/>
          <w:sz w:val="44"/>
          <w:szCs w:val="44"/>
          <w:u w:val="single"/>
        </w:rPr>
      </w:pPr>
    </w:p>
    <w:p w:rsidR="0004742E" w:rsidRDefault="0004742E" w:rsidP="0004742E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Modules Descriptions</w:t>
      </w:r>
    </w:p>
    <w:p w:rsidR="0004742E" w:rsidRPr="00B42997" w:rsidRDefault="0004742E" w:rsidP="0004742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04742E" w:rsidRPr="00E35835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GPIO </w:t>
      </w:r>
      <w:proofErr w:type="gramStart"/>
      <w:r w:rsidRPr="00E35835">
        <w:rPr>
          <w:color w:val="002060"/>
          <w:sz w:val="24"/>
          <w:szCs w:val="24"/>
        </w:rPr>
        <w:t>driver</w:t>
      </w:r>
      <w:r>
        <w:rPr>
          <w:color w:val="002060"/>
          <w:sz w:val="24"/>
          <w:szCs w:val="24"/>
        </w:rPr>
        <w:t xml:space="preserve"> </w:t>
      </w:r>
      <w:r w:rsidRPr="00E35835">
        <w:rPr>
          <w:color w:val="002060"/>
          <w:sz w:val="24"/>
          <w:szCs w:val="24"/>
        </w:rPr>
        <w:t>:</w:t>
      </w:r>
      <w:proofErr w:type="gramEnd"/>
      <w:r w:rsidRPr="00E35835">
        <w:rPr>
          <w:color w:val="002060"/>
          <w:sz w:val="24"/>
          <w:szCs w:val="24"/>
        </w:rPr>
        <w:t xml:space="preserve"> Provides low-level functions for GPIO pin initialization, reading, and writing</w:t>
      </w:r>
      <w:r>
        <w:rPr>
          <w:color w:val="002060"/>
          <w:sz w:val="24"/>
          <w:szCs w:val="24"/>
        </w:rPr>
        <w:t xml:space="preserve"> to control  RGB </w:t>
      </w:r>
      <w:proofErr w:type="spellStart"/>
      <w:r>
        <w:rPr>
          <w:color w:val="002060"/>
          <w:sz w:val="24"/>
          <w:szCs w:val="24"/>
        </w:rPr>
        <w:t>Leds</w:t>
      </w:r>
      <w:proofErr w:type="spellEnd"/>
      <w:r>
        <w:rPr>
          <w:color w:val="002060"/>
          <w:sz w:val="24"/>
          <w:szCs w:val="24"/>
        </w:rPr>
        <w:t xml:space="preserve"> signals</w:t>
      </w:r>
      <w:r w:rsidRPr="00E35835">
        <w:rPr>
          <w:color w:val="002060"/>
          <w:sz w:val="24"/>
          <w:szCs w:val="24"/>
        </w:rPr>
        <w:t>.</w:t>
      </w:r>
    </w:p>
    <w:p w:rsidR="0004742E" w:rsidRDefault="0004742E" w:rsidP="0004742E">
      <w:pPr>
        <w:pStyle w:val="ListParagraph"/>
        <w:rPr>
          <w:color w:val="002060"/>
          <w:sz w:val="36"/>
          <w:szCs w:val="36"/>
        </w:rPr>
      </w:pPr>
    </w:p>
    <w:p w:rsidR="0004742E" w:rsidRPr="00B42997" w:rsidRDefault="0004742E" w:rsidP="0004742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04742E" w:rsidRPr="00E35835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LED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control the RGB LED (e.g., </w:t>
      </w:r>
      <w:r>
        <w:rPr>
          <w:color w:val="002060"/>
          <w:sz w:val="24"/>
          <w:szCs w:val="24"/>
        </w:rPr>
        <w:t xml:space="preserve">led </w:t>
      </w:r>
      <w:proofErr w:type="gramStart"/>
      <w:r>
        <w:rPr>
          <w:color w:val="002060"/>
          <w:sz w:val="24"/>
          <w:szCs w:val="24"/>
        </w:rPr>
        <w:t>initialization ,</w:t>
      </w:r>
      <w:proofErr w:type="gramEnd"/>
      <w:r>
        <w:rPr>
          <w:color w:val="002060"/>
          <w:sz w:val="24"/>
          <w:szCs w:val="24"/>
        </w:rPr>
        <w:t xml:space="preserve"> led</w:t>
      </w:r>
      <w:r w:rsidRPr="00E35835">
        <w:rPr>
          <w:color w:val="002060"/>
          <w:sz w:val="24"/>
          <w:szCs w:val="24"/>
        </w:rPr>
        <w:t xml:space="preserve"> on, </w:t>
      </w:r>
      <w:r>
        <w:rPr>
          <w:color w:val="002060"/>
          <w:sz w:val="24"/>
          <w:szCs w:val="24"/>
        </w:rPr>
        <w:t>led</w:t>
      </w:r>
      <w:r w:rsidRPr="00E35835">
        <w:rPr>
          <w:color w:val="002060"/>
          <w:sz w:val="24"/>
          <w:szCs w:val="24"/>
        </w:rPr>
        <w:t xml:space="preserve"> off , </w:t>
      </w:r>
      <w:r>
        <w:rPr>
          <w:color w:val="002060"/>
          <w:sz w:val="24"/>
          <w:szCs w:val="24"/>
        </w:rPr>
        <w:t xml:space="preserve">led toggle) </w:t>
      </w: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Button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Handles button-related operations (e.g., </w:t>
      </w:r>
      <w:r>
        <w:rPr>
          <w:color w:val="002060"/>
          <w:sz w:val="24"/>
          <w:szCs w:val="24"/>
        </w:rPr>
        <w:t xml:space="preserve">button initialization, </w:t>
      </w:r>
      <w:r w:rsidRPr="00E35835">
        <w:rPr>
          <w:color w:val="002060"/>
          <w:sz w:val="24"/>
          <w:szCs w:val="24"/>
        </w:rPr>
        <w:t>detecting button presses).</w:t>
      </w: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Pr="00B42997" w:rsidRDefault="0004742E" w:rsidP="0004742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04742E" w:rsidRPr="00E35835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Standard Library Names: to serve all project layers </w:t>
      </w: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Pr="00B42997" w:rsidRDefault="0004742E" w:rsidP="0004742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App </w:t>
      </w:r>
      <w:r w:rsidRPr="00B42997">
        <w:rPr>
          <w:color w:val="002060"/>
          <w:sz w:val="28"/>
          <w:szCs w:val="28"/>
        </w:rPr>
        <w:t>Layer</w:t>
      </w: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This is the application </w:t>
      </w:r>
      <w:proofErr w:type="spellStart"/>
      <w:r>
        <w:rPr>
          <w:color w:val="002060"/>
          <w:sz w:val="24"/>
          <w:szCs w:val="24"/>
        </w:rPr>
        <w:t>i</w:t>
      </w:r>
      <w:proofErr w:type="spellEnd"/>
      <w:r>
        <w:rPr>
          <w:color w:val="002060"/>
          <w:sz w:val="24"/>
          <w:szCs w:val="24"/>
        </w:rPr>
        <w:t xml:space="preserve"> want to do </w:t>
      </w: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Pr="00E35835" w:rsidRDefault="0004742E" w:rsidP="0004742E">
      <w:pPr>
        <w:pStyle w:val="ListParagraph"/>
        <w:ind w:left="1440"/>
        <w:rPr>
          <w:color w:val="002060"/>
          <w:sz w:val="24"/>
          <w:szCs w:val="24"/>
        </w:rPr>
      </w:pPr>
    </w:p>
    <w:p w:rsidR="0004742E" w:rsidRDefault="0004742E" w:rsidP="0004742E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Drivers Documentations</w:t>
      </w: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28"/>
          <w:szCs w:val="28"/>
        </w:rPr>
      </w:pPr>
      <w:r w:rsidRPr="0004742E">
        <w:rPr>
          <w:color w:val="002060"/>
          <w:sz w:val="28"/>
          <w:szCs w:val="28"/>
        </w:rPr>
        <w:t>GPIO</w:t>
      </w:r>
    </w:p>
    <w:p w:rsidR="0004742E" w:rsidRDefault="0004742E" w:rsidP="0004742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04742E" w:rsidRDefault="0004742E" w:rsidP="0004742E">
      <w:pPr>
        <w:pStyle w:val="ListParagraph"/>
        <w:ind w:left="1530"/>
        <w:rPr>
          <w:color w:val="002060"/>
          <w:sz w:val="28"/>
          <w:szCs w:val="28"/>
        </w:rPr>
      </w:pPr>
    </w:p>
    <w:p w:rsidR="0004742E" w:rsidRPr="0004742E" w:rsidRDefault="0004742E" w:rsidP="0004742E">
      <w:pPr>
        <w:pStyle w:val="ListParagraph"/>
        <w:ind w:left="1440"/>
        <w:rPr>
          <w:b/>
          <w:bCs/>
          <w:color w:val="002060"/>
        </w:rPr>
      </w:pPr>
      <w:r w:rsidRPr="0004742E">
        <w:rPr>
          <w:b/>
          <w:bCs/>
          <w:color w:val="002060"/>
        </w:rPr>
        <w:t>1-</w:t>
      </w:r>
    </w:p>
    <w:p w:rsidR="0004742E" w:rsidRPr="0004742E" w:rsidRDefault="0004742E" w:rsidP="0004742E">
      <w:pPr>
        <w:pStyle w:val="ListParagraph"/>
        <w:ind w:left="144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init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str_MGPIO_configuration_t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ptr_str_MGPIO_config</w:t>
      </w:r>
      <w:proofErr w:type="spellEnd"/>
      <w:r w:rsidRPr="0004742E">
        <w:rPr>
          <w:rStyle w:val="Strong"/>
          <w:color w:val="002060"/>
        </w:rPr>
        <w:t>)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Initializes a GPIO pin based on the provided configuration.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04742E" w:rsidRP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  <w:color w:val="002060"/>
        </w:rPr>
        <w:t>ptr_str_MGPIO_config</w:t>
      </w:r>
      <w:proofErr w:type="spellEnd"/>
      <w:proofErr w:type="gramEnd"/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P</w:t>
      </w:r>
      <w:r>
        <w:rPr>
          <w:rStyle w:val="Strong"/>
          <w:b w:val="0"/>
          <w:bCs w:val="0"/>
          <w:color w:val="002060"/>
        </w:rPr>
        <w:t>ointer to a structure contain</w:t>
      </w:r>
      <w:r w:rsidRPr="0004742E">
        <w:rPr>
          <w:rStyle w:val="Strong"/>
          <w:b w:val="0"/>
          <w:bCs w:val="0"/>
          <w:color w:val="002060"/>
        </w:rPr>
        <w:t xml:space="preserve"> GPIO</w:t>
      </w:r>
      <w:r>
        <w:rPr>
          <w:rStyle w:val="Strong"/>
          <w:b w:val="0"/>
          <w:bCs w:val="0"/>
          <w:color w:val="002060"/>
        </w:rPr>
        <w:t xml:space="preserve"> </w:t>
      </w:r>
      <w:proofErr w:type="spellStart"/>
      <w:r>
        <w:rPr>
          <w:rStyle w:val="Strong"/>
          <w:b w:val="0"/>
          <w:bCs w:val="0"/>
          <w:color w:val="002060"/>
        </w:rPr>
        <w:t>config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 xml:space="preserve">             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GPIO_OK: Successful initialization.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   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GPIO_NULL_POINTER: Null pointer argument.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GPIO_PORT_ERROR: Invalid port number.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GPIO_PIN_ERROR: Invalid pin number.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GPIO_DIRECTION_ERROR: Invalid pin direction.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</w:t>
      </w:r>
      <w:r>
        <w:rPr>
          <w:rStyle w:val="Strong"/>
          <w:b w:val="0"/>
          <w:bCs w:val="0"/>
          <w:color w:val="002060"/>
        </w:rPr>
        <w:t xml:space="preserve">   </w:t>
      </w:r>
      <w:r w:rsidRPr="0004742E">
        <w:rPr>
          <w:rStyle w:val="Strong"/>
          <w:b w:val="0"/>
          <w:bCs w:val="0"/>
          <w:color w:val="002060"/>
        </w:rPr>
        <w:t xml:space="preserve">     GPIO_MODE_ERROR: Invalid mode selection.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GPIO_OUT_CURRENT_ERROR: Invalid output current.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GPIO_INTERNAL_TYPE_ERROR: Invalid internal type.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GPIO_VALUE_ERROR: Invalid output level.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04742E" w:rsidRDefault="0004742E" w:rsidP="0004742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04742E" w:rsidRDefault="0004742E" w:rsidP="0004742E">
      <w:pPr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write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enu_a_portNumber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enu_a_pinNumber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enu_MGPIO_pinValue_t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enu_l_pinValue</w:t>
      </w:r>
      <w:proofErr w:type="spellEnd"/>
      <w:r w:rsidRPr="0004742E">
        <w:rPr>
          <w:rStyle w:val="Strong"/>
          <w:color w:val="002060"/>
        </w:rPr>
        <w:t>)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Write a value to a specific GPIO pin.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04742E" w:rsidRDefault="0004742E" w:rsidP="0004742E">
      <w:pPr>
        <w:ind w:left="2160"/>
        <w:rPr>
          <w:rStyle w:val="Strong"/>
          <w:b w:val="0"/>
          <w:bCs w:val="0"/>
          <w:color w:val="002060"/>
        </w:rPr>
      </w:pPr>
      <w:proofErr w:type="spellStart"/>
      <w:r w:rsidRPr="0004742E">
        <w:rPr>
          <w:rStyle w:val="Strong"/>
          <w:b w:val="0"/>
          <w:bCs w:val="0"/>
          <w:color w:val="002060"/>
        </w:rPr>
        <w:t>enu_a_</w:t>
      </w:r>
      <w:proofErr w:type="gramStart"/>
      <w:r w:rsidRPr="0004742E">
        <w:rPr>
          <w:rStyle w:val="Strong"/>
          <w:b w:val="0"/>
          <w:bCs w:val="0"/>
          <w:color w:val="002060"/>
        </w:rPr>
        <w:t>portNumbe</w:t>
      </w:r>
      <w:r>
        <w:rPr>
          <w:rStyle w:val="Strong"/>
          <w:b w:val="0"/>
          <w:bCs w:val="0"/>
          <w:color w:val="002060"/>
        </w:rPr>
        <w:t>r</w:t>
      </w:r>
      <w:proofErr w:type="spellEnd"/>
      <w:r>
        <w:rPr>
          <w:rStyle w:val="Strong"/>
          <w:b w:val="0"/>
          <w:bCs w:val="0"/>
          <w:color w:val="002060"/>
        </w:rPr>
        <w:t xml:space="preserve">  Select</w:t>
      </w:r>
      <w:proofErr w:type="gramEnd"/>
      <w:r>
        <w:rPr>
          <w:rStyle w:val="Strong"/>
          <w:b w:val="0"/>
          <w:bCs w:val="0"/>
          <w:color w:val="002060"/>
        </w:rPr>
        <w:t xml:space="preserve"> the GPIO port number.</w:t>
      </w:r>
    </w:p>
    <w:p w:rsidR="0004742E" w:rsidRPr="0004742E" w:rsidRDefault="0004742E" w:rsidP="0004742E">
      <w:pPr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enu_a_pinNumber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Select the GPIO pin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</w:t>
      </w: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enu_l_pinValue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value to be written to the pin (PIN_HIGH_VALUE or PIN_LOW_VALUE).   </w:t>
      </w:r>
      <w:r>
        <w:rPr>
          <w:rStyle w:val="Strong"/>
          <w:b w:val="0"/>
          <w:bCs w:val="0"/>
          <w:color w:val="002060"/>
        </w:rPr>
        <w:t xml:space="preserve">          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GPIO_OK                     Success operation.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GPIO_PORT_ERROR             Invalid port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GPIO_PIN_ERROR         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 xml:space="preserve"> GPIO_VALUE_ERROR            Invalid pin value.</w:t>
      </w:r>
    </w:p>
    <w:p w:rsidR="0004742E" w:rsidRDefault="0004742E" w:rsidP="0004742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GPIO_PORT_NOT_INITIALIZED   Port not initialized.</w:t>
      </w:r>
    </w:p>
    <w:p w:rsidR="0004742E" w:rsidRDefault="0004742E" w:rsidP="0004742E">
      <w:pPr>
        <w:ind w:left="288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3-</w:t>
      </w:r>
    </w:p>
    <w:p w:rsidR="0004742E" w:rsidRDefault="0004742E" w:rsidP="0004742E">
      <w:pPr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read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enu_a_portNumber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enu_a_pinNumber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boolean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ptr_arg_pinValue</w:t>
      </w:r>
      <w:proofErr w:type="spellEnd"/>
      <w:r w:rsidRPr="0004742E">
        <w:rPr>
          <w:rStyle w:val="Strong"/>
          <w:color w:val="002060"/>
        </w:rPr>
        <w:t>)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value of a specific GPIO pin.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enu_a_portNumber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enu_a_pinNumber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ptr_arg_pinValue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 xml:space="preserve">Pointer to a </w:t>
      </w:r>
      <w:proofErr w:type="spellStart"/>
      <w:r w:rsidRPr="0004742E">
        <w:rPr>
          <w:rStyle w:val="Strong"/>
          <w:b w:val="0"/>
          <w:bCs w:val="0"/>
          <w:color w:val="002060"/>
        </w:rPr>
        <w:t>boolean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variable to store the read value.</w:t>
      </w:r>
    </w:p>
    <w:p w:rsidR="0004742E" w:rsidRPr="0004742E" w:rsidRDefault="0004742E" w:rsidP="0004742E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GPIO_NULL_POINTER            </w:t>
      </w:r>
      <w:r>
        <w:rPr>
          <w:rStyle w:val="Strong"/>
          <w:b w:val="0"/>
          <w:bCs w:val="0"/>
          <w:color w:val="002060"/>
        </w:rPr>
        <w:t xml:space="preserve">         </w:t>
      </w:r>
      <w:r w:rsidRPr="0004742E">
        <w:rPr>
          <w:rStyle w:val="Strong"/>
          <w:b w:val="0"/>
          <w:bCs w:val="0"/>
          <w:color w:val="002060"/>
        </w:rPr>
        <w:t>Null pointer argument.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GPIO_PORT_NOT_INITIALIZED    Port not initialized.</w:t>
      </w:r>
    </w:p>
    <w:p w:rsidR="0004742E" w:rsidRDefault="0004742E" w:rsidP="0004742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04742E" w:rsidRDefault="0004742E" w:rsidP="0004742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read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enu_a_portNumber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enu_a_pinNumber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boolean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ptr_arg_pinValue</w:t>
      </w:r>
      <w:proofErr w:type="spellEnd"/>
      <w:r w:rsidRPr="0004742E">
        <w:rPr>
          <w:rStyle w:val="Strong"/>
          <w:color w:val="002060"/>
        </w:rPr>
        <w:t>)</w:t>
      </w:r>
    </w:p>
    <w:p w:rsidR="0004742E" w:rsidRDefault="0004742E" w:rsidP="0004742E">
      <w:pPr>
        <w:spacing w:before="0" w:after="0" w:line="240" w:lineRule="auto"/>
        <w:ind w:left="2880"/>
        <w:rPr>
          <w:rStyle w:val="Strong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Toggle the value of a specific GPIO pin.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enu_a_portNumber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enu_a_pinNumber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number.</w:t>
      </w:r>
    </w:p>
    <w:p w:rsidR="0004742E" w:rsidRPr="0004742E" w:rsidRDefault="0004742E" w:rsidP="0004742E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</w:t>
      </w:r>
      <w:r>
        <w:rPr>
          <w:rStyle w:val="Strong"/>
          <w:b w:val="0"/>
          <w:bCs w:val="0"/>
          <w:color w:val="002060"/>
        </w:rPr>
        <w:t>IALIZED    Port not initialized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2160"/>
        <w:rPr>
          <w:color w:val="002060"/>
        </w:rPr>
      </w:pP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LED</w:t>
      </w:r>
    </w:p>
    <w:p w:rsidR="0004742E" w:rsidRDefault="0004742E" w:rsidP="0004742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04742E" w:rsidRPr="0004742E" w:rsidRDefault="0004742E" w:rsidP="0004742E">
      <w:pPr>
        <w:pStyle w:val="ListParagraph"/>
        <w:ind w:left="1530"/>
        <w:rPr>
          <w:b/>
          <w:bCs/>
          <w:color w:val="002060"/>
          <w:sz w:val="28"/>
          <w:szCs w:val="28"/>
        </w:rPr>
      </w:pPr>
      <w:r w:rsidRPr="0004742E">
        <w:rPr>
          <w:b/>
          <w:bCs/>
          <w:color w:val="002060"/>
          <w:sz w:val="28"/>
          <w:szCs w:val="28"/>
        </w:rPr>
        <w:t>1-</w:t>
      </w:r>
    </w:p>
    <w:p w:rsidR="0004742E" w:rsidRPr="0004742E" w:rsidRDefault="0004742E" w:rsidP="0004742E">
      <w:pPr>
        <w:pStyle w:val="ListParagraph"/>
        <w:ind w:left="153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H_LED_</w:t>
      </w:r>
      <w:proofErr w:type="gramStart"/>
      <w:r w:rsidRPr="0004742E">
        <w:rPr>
          <w:rStyle w:val="Strong"/>
          <w:color w:val="002060"/>
        </w:rPr>
        <w:t>init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04742E" w:rsidRPr="0004742E" w:rsidRDefault="0004742E" w:rsidP="0004742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2250" w:firstLine="18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Initialize a</w:t>
      </w:r>
      <w:r w:rsidRPr="0004742E">
        <w:rPr>
          <w:rStyle w:val="Strong"/>
          <w:b w:val="0"/>
          <w:bCs w:val="0"/>
          <w:color w:val="002060"/>
        </w:rPr>
        <w:t xml:space="preserve"> LED on a specific GPIO port and pin</w:t>
      </w:r>
    </w:p>
    <w:p w:rsidR="0004742E" w:rsidRPr="0004742E" w:rsidRDefault="0004742E" w:rsidP="0004742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04742E" w:rsidRDefault="0004742E" w:rsidP="0004742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04742E" w:rsidRDefault="0004742E" w:rsidP="0004742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04742E" w:rsidRDefault="0004742E" w:rsidP="0004742E">
      <w:pPr>
        <w:spacing w:before="0" w:after="0" w:line="240" w:lineRule="auto"/>
        <w:ind w:left="99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4742E" w:rsidRPr="0004742E" w:rsidRDefault="0004742E" w:rsidP="0004742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04742E" w:rsidRDefault="0004742E" w:rsidP="0004742E">
      <w:pPr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04742E" w:rsidRDefault="0004742E" w:rsidP="0004742E">
      <w:pPr>
        <w:ind w:left="288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H_LED_</w:t>
      </w:r>
      <w:proofErr w:type="gramStart"/>
      <w:r w:rsidRPr="0004742E">
        <w:rPr>
          <w:rStyle w:val="Strong"/>
          <w:color w:val="002060"/>
        </w:rPr>
        <w:t>on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04742E" w:rsidRPr="0004742E" w:rsidRDefault="0004742E" w:rsidP="0004742E">
      <w:pPr>
        <w:spacing w:before="0" w:after="0" w:line="240" w:lineRule="auto"/>
        <w:ind w:left="2880"/>
        <w:rPr>
          <w:rStyle w:val="Strong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Turn on a</w:t>
      </w:r>
      <w:r w:rsidRPr="0004742E">
        <w:rPr>
          <w:rStyle w:val="Strong"/>
          <w:b w:val="0"/>
          <w:bCs w:val="0"/>
          <w:color w:val="002060"/>
        </w:rPr>
        <w:t xml:space="preserve"> LED connected to a specific GPIO port and pin.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04742E" w:rsidRDefault="0004742E" w:rsidP="0004742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4742E" w:rsidRP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04742E" w:rsidRDefault="0004742E" w:rsidP="0004742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04742E" w:rsidRDefault="0004742E" w:rsidP="0004742E">
      <w:pPr>
        <w:ind w:left="234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3</w:t>
      </w:r>
      <w:r w:rsidRPr="0004742E">
        <w:rPr>
          <w:rStyle w:val="Strong"/>
          <w:color w:val="002060"/>
        </w:rPr>
        <w:t>-</w:t>
      </w:r>
    </w:p>
    <w:p w:rsidR="0004742E" w:rsidRDefault="0004742E" w:rsidP="0004742E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>
        <w:rPr>
          <w:rStyle w:val="Strong"/>
          <w:color w:val="002060"/>
        </w:rPr>
        <w:t>H_LED_</w:t>
      </w:r>
      <w:proofErr w:type="gramStart"/>
      <w:r>
        <w:rPr>
          <w:rStyle w:val="Strong"/>
          <w:color w:val="002060"/>
        </w:rPr>
        <w:t>off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04742E" w:rsidRPr="0004742E" w:rsidRDefault="0004742E" w:rsidP="0004742E">
      <w:pPr>
        <w:spacing w:before="0" w:after="0" w:line="240" w:lineRule="auto"/>
        <w:ind w:left="2880"/>
        <w:rPr>
          <w:rStyle w:val="Strong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Turn off a </w:t>
      </w:r>
      <w:r w:rsidRPr="0004742E">
        <w:rPr>
          <w:rStyle w:val="Strong"/>
          <w:b w:val="0"/>
          <w:bCs w:val="0"/>
          <w:color w:val="002060"/>
        </w:rPr>
        <w:t>LED connected to a specific GPIO port and pin.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04742E" w:rsidRDefault="0004742E" w:rsidP="0004742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4742E" w:rsidRP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04742E" w:rsidRDefault="0004742E" w:rsidP="0004742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>LED_NOT_OK          LED initialization not successful.</w:t>
      </w:r>
    </w:p>
    <w:p w:rsidR="0004742E" w:rsidRDefault="0004742E" w:rsidP="0004742E">
      <w:pPr>
        <w:ind w:left="234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04742E" w:rsidRPr="0004742E" w:rsidRDefault="0004742E" w:rsidP="0004742E">
      <w:pPr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H_LED_</w:t>
      </w:r>
      <w:proofErr w:type="gramStart"/>
      <w:r w:rsidRPr="0004742E">
        <w:rPr>
          <w:rStyle w:val="Strong"/>
          <w:color w:val="002060"/>
        </w:rPr>
        <w:t>toggle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Toggle the state of an LED connected to a specific GPIO port and pin. 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04742E" w:rsidRDefault="0004742E" w:rsidP="0004742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04742E" w:rsidRPr="0004742E" w:rsidRDefault="0004742E" w:rsidP="0004742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04742E" w:rsidRPr="0004742E" w:rsidRDefault="0004742E" w:rsidP="0004742E">
      <w:pPr>
        <w:ind w:left="2340"/>
        <w:rPr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04742E" w:rsidRPr="0004742E" w:rsidRDefault="0004742E" w:rsidP="0004742E">
      <w:pPr>
        <w:rPr>
          <w:color w:val="002060"/>
          <w:sz w:val="28"/>
          <w:szCs w:val="28"/>
        </w:rPr>
      </w:pP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BUTTON</w:t>
      </w:r>
    </w:p>
    <w:p w:rsidR="0004742E" w:rsidRDefault="0004742E" w:rsidP="0004742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04742E" w:rsidRDefault="0004742E" w:rsidP="0004742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1-</w:t>
      </w:r>
    </w:p>
    <w:p w:rsidR="0004742E" w:rsidRPr="0004742E" w:rsidRDefault="0004742E" w:rsidP="0004742E">
      <w:pPr>
        <w:pStyle w:val="ListParagraph"/>
        <w:ind w:left="153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enu_buttonErrorStatus_t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H_BUTTON_</w:t>
      </w:r>
      <w:proofErr w:type="gramStart"/>
      <w:r w:rsidRPr="0004742E">
        <w:rPr>
          <w:rStyle w:val="Strong"/>
          <w:color w:val="002060"/>
        </w:rPr>
        <w:t>init</w:t>
      </w:r>
      <w:proofErr w:type="spellEnd"/>
      <w:r w:rsidRPr="0004742E">
        <w:rPr>
          <w:rStyle w:val="Strong"/>
          <w:color w:val="002060"/>
        </w:rPr>
        <w:t>(</w:t>
      </w:r>
      <w:proofErr w:type="gramEnd"/>
      <w:r w:rsidRPr="0004742E">
        <w:rPr>
          <w:rStyle w:val="Strong"/>
          <w:color w:val="002060"/>
        </w:rPr>
        <w:t>void)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P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 the configuration of all buttons.</w:t>
      </w:r>
    </w:p>
    <w:p w:rsidR="0004742E" w:rsidRDefault="0004742E" w:rsidP="0004742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Return: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2-</w:t>
      </w:r>
    </w:p>
    <w:p w:rsidR="0004742E" w:rsidRPr="0004742E" w:rsidRDefault="0004742E" w:rsidP="0004742E">
      <w:pPr>
        <w:spacing w:before="0" w:after="0" w:line="240" w:lineRule="auto"/>
        <w:rPr>
          <w:rStyle w:val="Strong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144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enu_buttonErrorStatus_t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H_BUTTON_</w:t>
      </w:r>
      <w:proofErr w:type="gramStart"/>
      <w:r w:rsidRPr="0004742E">
        <w:rPr>
          <w:rStyle w:val="Strong"/>
          <w:color w:val="002060"/>
        </w:rPr>
        <w:t>read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enu_buttonNumber_t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enu_a_button_Number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boolean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ptr_a_value</w:t>
      </w:r>
      <w:proofErr w:type="spellEnd"/>
      <w:r w:rsidRPr="0004742E">
        <w:rPr>
          <w:rStyle w:val="Strong"/>
          <w:color w:val="002060"/>
        </w:rPr>
        <w:t>)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state of a specific button.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04742E" w:rsidRPr="0004742E" w:rsidRDefault="0004742E" w:rsidP="0004742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proofErr w:type="spellStart"/>
      <w:r w:rsidRPr="0004742E">
        <w:rPr>
          <w:rStyle w:val="Strong"/>
          <w:b w:val="0"/>
          <w:bCs w:val="0"/>
          <w:color w:val="002060"/>
        </w:rPr>
        <w:t>enu_a_button_</w:t>
      </w:r>
      <w:proofErr w:type="gramStart"/>
      <w:r w:rsidRPr="0004742E">
        <w:rPr>
          <w:rStyle w:val="Strong"/>
          <w:b w:val="0"/>
          <w:bCs w:val="0"/>
          <w:color w:val="002060"/>
        </w:rPr>
        <w:t>Number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 The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button number to read.</w:t>
      </w: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ptr_a_value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     Pointer to a </w:t>
      </w:r>
      <w:proofErr w:type="spellStart"/>
      <w:r w:rsidRPr="0004742E">
        <w:rPr>
          <w:rStyle w:val="Strong"/>
          <w:b w:val="0"/>
          <w:bCs w:val="0"/>
          <w:color w:val="002060"/>
        </w:rPr>
        <w:t>boolean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variable to store the button state.</w:t>
      </w:r>
    </w:p>
    <w:p w:rsidR="0004742E" w:rsidRDefault="0004742E" w:rsidP="0004742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04742E" w:rsidRPr="0004742E" w:rsidRDefault="0004742E" w:rsidP="0004742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04742E" w:rsidRP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04742E" w:rsidRDefault="0004742E" w:rsidP="0004742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B21DA9" w:rsidRPr="00101BD4" w:rsidRDefault="00B21DA9" w:rsidP="00101BD4">
      <w:pPr>
        <w:rPr>
          <w:b/>
          <w:bCs/>
          <w:color w:val="0D0D0D" w:themeColor="text1" w:themeTint="F2"/>
          <w:sz w:val="44"/>
          <w:szCs w:val="44"/>
          <w:u w:val="single"/>
        </w:rPr>
      </w:pPr>
    </w:p>
    <w:p w:rsidR="0004742E" w:rsidRDefault="0004742E" w:rsidP="0004742E">
      <w:pPr>
        <w:rPr>
          <w:b/>
          <w:bCs/>
          <w:color w:val="002060"/>
          <w:sz w:val="44"/>
          <w:szCs w:val="44"/>
          <w:u w:val="single"/>
        </w:rPr>
      </w:pPr>
      <w:r w:rsidRPr="0004742E">
        <w:rPr>
          <w:b/>
          <w:bCs/>
          <w:color w:val="002060"/>
          <w:sz w:val="44"/>
          <w:szCs w:val="44"/>
          <w:u w:val="single"/>
        </w:rPr>
        <w:t>Low Level Design</w:t>
      </w:r>
    </w:p>
    <w:p w:rsidR="0004742E" w:rsidRDefault="0004742E" w:rsidP="0004742E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Flow Chart</w:t>
      </w: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t>GPIO</w:t>
      </w:r>
    </w:p>
    <w:p w:rsidR="0004742E" w:rsidRP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enu_MGPIO_errorStatus_t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MGPIO_</w:t>
      </w:r>
      <w:proofErr w:type="gramStart"/>
      <w:r w:rsidRPr="0004742E">
        <w:rPr>
          <w:color w:val="002060"/>
          <w:sz w:val="16"/>
          <w:szCs w:val="16"/>
        </w:rPr>
        <w:t>write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enu_a_portNumber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enu_a_pinNumber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enu_MGPIO_pinValue_t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enu_l_pinValue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P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Pr="0004742E" w:rsidRDefault="0004742E" w:rsidP="0004742E">
      <w:pPr>
        <w:pStyle w:val="ListParagraph"/>
        <w:ind w:left="1530"/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>
            <wp:extent cx="4144370" cy="462788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ite d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05" cy="46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Pr="0004742E" w:rsidRDefault="0004742E" w:rsidP="0004742E">
      <w:pPr>
        <w:rPr>
          <w:b/>
          <w:bCs/>
          <w:color w:val="002060"/>
          <w:sz w:val="44"/>
          <w:szCs w:val="44"/>
          <w:u w:val="single"/>
        </w:rPr>
      </w:pPr>
    </w:p>
    <w:p w:rsidR="00101BD4" w:rsidRDefault="0004742E" w:rsidP="0004742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lastRenderedPageBreak/>
        <w:t>enu_MGPIO_errorStatus_t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MGPIO_</w:t>
      </w:r>
      <w:proofErr w:type="gramStart"/>
      <w:r w:rsidRPr="0004742E">
        <w:rPr>
          <w:color w:val="002060"/>
          <w:sz w:val="16"/>
          <w:szCs w:val="16"/>
        </w:rPr>
        <w:t>read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enu_a_portNumber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enu_a_pinNumber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boolean</w:t>
      </w:r>
      <w:proofErr w:type="spellEnd"/>
      <w:r w:rsidRPr="0004742E">
        <w:rPr>
          <w:color w:val="002060"/>
          <w:sz w:val="16"/>
          <w:szCs w:val="16"/>
        </w:rPr>
        <w:t xml:space="preserve"> *</w:t>
      </w:r>
      <w:proofErr w:type="spellStart"/>
      <w:r w:rsidRPr="0004742E">
        <w:rPr>
          <w:color w:val="002060"/>
          <w:sz w:val="16"/>
          <w:szCs w:val="16"/>
        </w:rPr>
        <w:t>ptr_arg_pinValue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Pr="0004742E" w:rsidRDefault="0004742E" w:rsidP="0004742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635500" cy="523586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d d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79" cy="52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D4" w:rsidRPr="0004742E" w:rsidRDefault="00101BD4" w:rsidP="000E6975">
      <w:pPr>
        <w:rPr>
          <w:color w:val="002060"/>
          <w:sz w:val="40"/>
          <w:szCs w:val="40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enu_MGPIO_errorStatus_t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MGPIO_</w:t>
      </w:r>
      <w:proofErr w:type="gramStart"/>
      <w:r w:rsidRPr="0004742E">
        <w:rPr>
          <w:color w:val="002060"/>
          <w:sz w:val="16"/>
          <w:szCs w:val="16"/>
        </w:rPr>
        <w:t>toggle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enu_a_portNumber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enu_a_pinNumber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5018724" cy="54903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ggle d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22" cy="55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LED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init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P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946607" cy="8065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d in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21" cy="81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lastRenderedPageBreak/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on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845057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 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54" cy="63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lastRenderedPageBreak/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off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910971" cy="64490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d of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94" cy="64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lastRenderedPageBreak/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toggle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650798" cy="5478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ggle 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0" cy="5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ind w:left="144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lastRenderedPageBreak/>
        <w:t>BUTTON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enu_buttonErrorStatus_t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H_BUTTON_</w:t>
      </w:r>
      <w:proofErr w:type="gramStart"/>
      <w:r w:rsidRPr="0004742E">
        <w:rPr>
          <w:color w:val="002060"/>
          <w:sz w:val="16"/>
          <w:szCs w:val="16"/>
        </w:rPr>
        <w:t>init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gramEnd"/>
      <w:r w:rsidRPr="0004742E">
        <w:rPr>
          <w:color w:val="002060"/>
          <w:sz w:val="16"/>
          <w:szCs w:val="16"/>
        </w:rPr>
        <w:t>void)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757709" cy="65506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tton ini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94" cy="65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lastRenderedPageBreak/>
        <w:t>enu_buttonErrorStatus_t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H_BUTTON_</w:t>
      </w:r>
      <w:proofErr w:type="gramStart"/>
      <w:r w:rsidRPr="0004742E">
        <w:rPr>
          <w:color w:val="002060"/>
          <w:sz w:val="16"/>
          <w:szCs w:val="16"/>
        </w:rPr>
        <w:t>read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enu_buttonNumber_t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enu_a_button_Number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boolean</w:t>
      </w:r>
      <w:proofErr w:type="spellEnd"/>
      <w:r w:rsidRPr="0004742E">
        <w:rPr>
          <w:color w:val="002060"/>
          <w:sz w:val="16"/>
          <w:szCs w:val="16"/>
        </w:rPr>
        <w:t xml:space="preserve"> *</w:t>
      </w:r>
      <w:proofErr w:type="spellStart"/>
      <w:r w:rsidRPr="0004742E">
        <w:rPr>
          <w:color w:val="002060"/>
          <w:sz w:val="16"/>
          <w:szCs w:val="16"/>
        </w:rPr>
        <w:t>ptr_a_value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718050" cy="535968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tton 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578" cy="53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APP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proofErr w:type="gramStart"/>
      <w:r w:rsidRPr="0004742E">
        <w:rPr>
          <w:color w:val="002060"/>
          <w:sz w:val="16"/>
          <w:szCs w:val="16"/>
        </w:rPr>
        <w:t>void</w:t>
      </w:r>
      <w:proofErr w:type="gram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app_init</w:t>
      </w:r>
      <w:proofErr w:type="spellEnd"/>
      <w:r w:rsidRPr="0004742E">
        <w:rPr>
          <w:color w:val="002060"/>
          <w:sz w:val="16"/>
          <w:szCs w:val="16"/>
        </w:rPr>
        <w:t>(void)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1789712" cy="689956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1appin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222" cy="69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proofErr w:type="gramStart"/>
      <w:r w:rsidRPr="0004742E">
        <w:rPr>
          <w:color w:val="002060"/>
          <w:sz w:val="16"/>
          <w:szCs w:val="16"/>
        </w:rPr>
        <w:lastRenderedPageBreak/>
        <w:t>void</w:t>
      </w:r>
      <w:proofErr w:type="gram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app_Start</w:t>
      </w:r>
      <w:proofErr w:type="spellEnd"/>
      <w:r w:rsidRPr="0004742E">
        <w:rPr>
          <w:color w:val="002060"/>
          <w:sz w:val="16"/>
          <w:szCs w:val="16"/>
        </w:rPr>
        <w:t>(void)</w:t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5082501" cy="66497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1appsta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50" cy="66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numPr>
          <w:ilvl w:val="0"/>
          <w:numId w:val="28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lastRenderedPageBreak/>
        <w:t xml:space="preserve">Precompiling </w:t>
      </w:r>
      <w:r>
        <w:rPr>
          <w:color w:val="002060"/>
          <w:sz w:val="36"/>
          <w:szCs w:val="36"/>
        </w:rPr>
        <w:t xml:space="preserve">&amp; Linking </w:t>
      </w:r>
      <w:r w:rsidRPr="0004742E">
        <w:rPr>
          <w:color w:val="002060"/>
          <w:sz w:val="36"/>
          <w:szCs w:val="36"/>
        </w:rPr>
        <w:t>Configurations</w:t>
      </w:r>
    </w:p>
    <w:p w:rsidR="0004742E" w:rsidRP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t>GPIO</w:t>
      </w:r>
    </w:p>
    <w:p w:rsidR="0004742E" w:rsidRPr="0004742E" w:rsidRDefault="0004742E" w:rsidP="0004742E">
      <w:pPr>
        <w:pStyle w:val="ListParagraph"/>
        <w:ind w:left="1530"/>
        <w:rPr>
          <w:color w:val="002060"/>
          <w:sz w:val="36"/>
          <w:szCs w:val="3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966461" cy="303276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o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46" cy="30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color w:val="002060"/>
          <w:sz w:val="16"/>
          <w:szCs w:val="16"/>
        </w:rPr>
        <w:t xml:space="preserve"> </w:t>
      </w:r>
      <w:r>
        <w:rPr>
          <w:noProof/>
          <w:color w:val="002060"/>
          <w:sz w:val="16"/>
          <w:szCs w:val="16"/>
        </w:rPr>
        <w:drawing>
          <wp:inline distT="0" distB="0" distL="0" distR="0">
            <wp:extent cx="5105400" cy="31146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o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86" cy="31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826000" cy="4384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o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6" cy="43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775200" cy="3541054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o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88" cy="35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587638" cy="312447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o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5085651" cy="406204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o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079" cy="40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496257" cy="46300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o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88" cy="46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P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lastRenderedPageBreak/>
        <w:t>LED</w:t>
      </w: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923692" cy="32391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d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34" cy="32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</w:p>
    <w:p w:rsidR="0004742E" w:rsidRP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741984" cy="345769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d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18" cy="34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842217" cy="47706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d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538" cy="47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</w:p>
    <w:p w:rsidR="0004742E" w:rsidRPr="0004742E" w:rsidRDefault="0004742E" w:rsidP="0004742E">
      <w:pPr>
        <w:pStyle w:val="ListParagraph"/>
        <w:numPr>
          <w:ilvl w:val="0"/>
          <w:numId w:val="33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lastRenderedPageBreak/>
        <w:t>BUTTON</w:t>
      </w: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788877" cy="203083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76" cy="2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841630" cy="3209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09" cy="32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</w:p>
    <w:p w:rsidR="0004742E" w:rsidRPr="0004742E" w:rsidRDefault="0004742E" w:rsidP="0004742E">
      <w:pPr>
        <w:pStyle w:val="ListParagraph"/>
        <w:ind w:left="1530"/>
        <w:rPr>
          <w:color w:val="002060"/>
          <w:sz w:val="20"/>
          <w:szCs w:val="20"/>
        </w:rPr>
      </w:pP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inline distT="0" distB="0" distL="0" distR="0">
            <wp:extent cx="4700953" cy="337609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66" cy="33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</w:p>
    <w:p w:rsidR="0004742E" w:rsidRPr="0004742E" w:rsidRDefault="0004742E" w:rsidP="0004742E">
      <w:pPr>
        <w:pStyle w:val="ListParagraph"/>
        <w:ind w:left="1530"/>
        <w:rPr>
          <w:color w:val="002060"/>
          <w:sz w:val="32"/>
          <w:szCs w:val="32"/>
        </w:rPr>
      </w:pPr>
    </w:p>
    <w:p w:rsidR="00215DBF" w:rsidRPr="0004742E" w:rsidRDefault="00215DBF" w:rsidP="00215DBF">
      <w:pPr>
        <w:pBdr>
          <w:bottom w:val="single" w:sz="12" w:space="1" w:color="auto"/>
        </w:pBdr>
        <w:jc w:val="center"/>
        <w:rPr>
          <w:color w:val="002060"/>
          <w:sz w:val="20"/>
          <w:szCs w:val="20"/>
        </w:rPr>
      </w:pPr>
      <w:r w:rsidRPr="0004742E">
        <w:rPr>
          <w:color w:val="002060"/>
          <w:sz w:val="20"/>
          <w:szCs w:val="20"/>
        </w:rPr>
        <w:t>That is all requirements</w:t>
      </w:r>
    </w:p>
    <w:p w:rsidR="00215DBF" w:rsidRPr="0004742E" w:rsidRDefault="00215DBF" w:rsidP="00215DBF">
      <w:pPr>
        <w:jc w:val="center"/>
        <w:rPr>
          <w:color w:val="002060"/>
          <w:sz w:val="56"/>
          <w:szCs w:val="56"/>
        </w:rPr>
      </w:pPr>
      <w:r w:rsidRPr="0004742E">
        <w:rPr>
          <w:color w:val="002060"/>
          <w:sz w:val="56"/>
          <w:szCs w:val="56"/>
        </w:rPr>
        <w:t>Thanks</w:t>
      </w:r>
    </w:p>
    <w:p w:rsidR="0004742E" w:rsidRPr="0004742E" w:rsidRDefault="0004742E" w:rsidP="0004742E">
      <w:pPr>
        <w:pStyle w:val="ListParagraph"/>
        <w:ind w:left="1530"/>
        <w:rPr>
          <w:color w:val="002060"/>
          <w:sz w:val="16"/>
          <w:szCs w:val="16"/>
        </w:rPr>
      </w:pPr>
      <w:bookmarkStart w:id="5" w:name="_GoBack"/>
      <w:bookmarkEnd w:id="5"/>
    </w:p>
    <w:sectPr w:rsidR="0004742E" w:rsidRPr="0004742E" w:rsidSect="000E6975">
      <w:footerReference w:type="default" r:id="rId38"/>
      <w:pgSz w:w="12240" w:h="15840"/>
      <w:pgMar w:top="1728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D0D" w:rsidRDefault="00253D0D" w:rsidP="00C6554A">
      <w:pPr>
        <w:spacing w:before="0" w:after="0" w:line="240" w:lineRule="auto"/>
      </w:pPr>
      <w:r>
        <w:separator/>
      </w:r>
    </w:p>
  </w:endnote>
  <w:endnote w:type="continuationSeparator" w:id="0">
    <w:p w:rsidR="00253D0D" w:rsidRDefault="00253D0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in-font-famil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30B2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15DBF">
      <w:rPr>
        <w:noProof/>
      </w:rPr>
      <w:t>28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D0D" w:rsidRDefault="00253D0D" w:rsidP="00C6554A">
      <w:pPr>
        <w:spacing w:before="0" w:after="0" w:line="240" w:lineRule="auto"/>
      </w:pPr>
      <w:r>
        <w:separator/>
      </w:r>
    </w:p>
  </w:footnote>
  <w:footnote w:type="continuationSeparator" w:id="0">
    <w:p w:rsidR="00253D0D" w:rsidRDefault="00253D0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D70491"/>
    <w:multiLevelType w:val="multilevel"/>
    <w:tmpl w:val="DB026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8A76A2"/>
    <w:multiLevelType w:val="hybridMultilevel"/>
    <w:tmpl w:val="00EE0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4B35A62"/>
    <w:multiLevelType w:val="hybridMultilevel"/>
    <w:tmpl w:val="BEB6D78E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16AB5C5D"/>
    <w:multiLevelType w:val="hybridMultilevel"/>
    <w:tmpl w:val="2E0276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1A5014D7"/>
    <w:multiLevelType w:val="hybridMultilevel"/>
    <w:tmpl w:val="7F44C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E63B11"/>
    <w:multiLevelType w:val="multilevel"/>
    <w:tmpl w:val="79CA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6000534"/>
    <w:multiLevelType w:val="hybridMultilevel"/>
    <w:tmpl w:val="B3A0877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282C5ACA"/>
    <w:multiLevelType w:val="multilevel"/>
    <w:tmpl w:val="86CE0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D82A3F"/>
    <w:multiLevelType w:val="hybridMultilevel"/>
    <w:tmpl w:val="0040E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321ABF"/>
    <w:multiLevelType w:val="hybridMultilevel"/>
    <w:tmpl w:val="62F4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67791F"/>
    <w:multiLevelType w:val="hybridMultilevel"/>
    <w:tmpl w:val="EB78DF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547962"/>
    <w:multiLevelType w:val="hybridMultilevel"/>
    <w:tmpl w:val="EA38F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2643BA5"/>
    <w:multiLevelType w:val="hybridMultilevel"/>
    <w:tmpl w:val="E4C4C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C3690C"/>
    <w:multiLevelType w:val="hybridMultilevel"/>
    <w:tmpl w:val="89FAC7B8"/>
    <w:lvl w:ilvl="0" w:tplc="225097BC">
      <w:start w:val="1"/>
      <w:numFmt w:val="decimal"/>
      <w:lvlText w:val="%1-"/>
      <w:lvlJc w:val="left"/>
      <w:pPr>
        <w:ind w:left="2520" w:hanging="360"/>
      </w:pPr>
      <w:rPr>
        <w:rFonts w:asciiTheme="minorHAnsi" w:eastAsiaTheme="minorHAnsi" w:hAnsiTheme="minorHAnsi" w:cstheme="minorBidi" w:hint="default"/>
        <w:b/>
        <w:color w:val="595959" w:themeColor="text1" w:themeTint="A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7207936"/>
    <w:multiLevelType w:val="hybridMultilevel"/>
    <w:tmpl w:val="7D127A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F0274E9"/>
    <w:multiLevelType w:val="hybridMultilevel"/>
    <w:tmpl w:val="E59043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6B14058"/>
    <w:multiLevelType w:val="hybridMultilevel"/>
    <w:tmpl w:val="5ABA2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11D0F"/>
    <w:multiLevelType w:val="hybridMultilevel"/>
    <w:tmpl w:val="E472AE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C6D314B"/>
    <w:multiLevelType w:val="multilevel"/>
    <w:tmpl w:val="B03EC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5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4"/>
  </w:num>
  <w:num w:numId="17">
    <w:abstractNumId w:val="29"/>
  </w:num>
  <w:num w:numId="18">
    <w:abstractNumId w:val="28"/>
  </w:num>
  <w:num w:numId="19">
    <w:abstractNumId w:val="16"/>
  </w:num>
  <w:num w:numId="20">
    <w:abstractNumId w:val="27"/>
  </w:num>
  <w:num w:numId="21">
    <w:abstractNumId w:val="30"/>
  </w:num>
  <w:num w:numId="22">
    <w:abstractNumId w:val="12"/>
  </w:num>
  <w:num w:numId="23">
    <w:abstractNumId w:val="15"/>
  </w:num>
  <w:num w:numId="24">
    <w:abstractNumId w:val="20"/>
  </w:num>
  <w:num w:numId="25">
    <w:abstractNumId w:val="23"/>
  </w:num>
  <w:num w:numId="26">
    <w:abstractNumId w:val="18"/>
  </w:num>
  <w:num w:numId="27">
    <w:abstractNumId w:val="19"/>
  </w:num>
  <w:num w:numId="28">
    <w:abstractNumId w:val="21"/>
  </w:num>
  <w:num w:numId="29">
    <w:abstractNumId w:val="31"/>
  </w:num>
  <w:num w:numId="30">
    <w:abstractNumId w:val="11"/>
  </w:num>
  <w:num w:numId="31">
    <w:abstractNumId w:val="17"/>
  </w:num>
  <w:num w:numId="32">
    <w:abstractNumId w:val="22"/>
  </w:num>
  <w:num w:numId="33">
    <w:abstractNumId w:val="14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F8B"/>
    <w:rsid w:val="0004742E"/>
    <w:rsid w:val="000E6975"/>
    <w:rsid w:val="00101BD4"/>
    <w:rsid w:val="00215DBF"/>
    <w:rsid w:val="00253D0D"/>
    <w:rsid w:val="002554CD"/>
    <w:rsid w:val="00293B83"/>
    <w:rsid w:val="002A4F8B"/>
    <w:rsid w:val="002B4294"/>
    <w:rsid w:val="00333D0D"/>
    <w:rsid w:val="004730B2"/>
    <w:rsid w:val="004C049F"/>
    <w:rsid w:val="005000E2"/>
    <w:rsid w:val="006A3CE7"/>
    <w:rsid w:val="00B21DA9"/>
    <w:rsid w:val="00B300C0"/>
    <w:rsid w:val="00B42997"/>
    <w:rsid w:val="00C20CDA"/>
    <w:rsid w:val="00C6554A"/>
    <w:rsid w:val="00E35835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4DF2EC-3682-42BE-9EF0-D2694D86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742E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Strong">
    <w:name w:val="Strong"/>
    <w:basedOn w:val="DefaultParagraphFont"/>
    <w:uiPriority w:val="22"/>
    <w:qFormat/>
    <w:rsid w:val="002A4F8B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0E69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1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ljs-title">
    <w:name w:val="hljs-title"/>
    <w:basedOn w:val="DefaultParagraphFont"/>
    <w:rsid w:val="0004742E"/>
  </w:style>
  <w:style w:type="character" w:customStyle="1" w:styleId="hljs-params">
    <w:name w:val="hljs-params"/>
    <w:basedOn w:val="DefaultParagraphFont"/>
    <w:rsid w:val="0004742E"/>
  </w:style>
  <w:style w:type="character" w:customStyle="1" w:styleId="hljs-type">
    <w:name w:val="hljs-type"/>
    <w:basedOn w:val="DefaultParagraphFont"/>
    <w:rsid w:val="0004742E"/>
  </w:style>
  <w:style w:type="character" w:customStyle="1" w:styleId="hljs-comment">
    <w:name w:val="hljs-comment"/>
    <w:basedOn w:val="DefaultParagraphFont"/>
    <w:rsid w:val="0004742E"/>
  </w:style>
  <w:style w:type="character" w:customStyle="1" w:styleId="hljs-number">
    <w:name w:val="hljs-number"/>
    <w:basedOn w:val="DefaultParagraphFont"/>
    <w:rsid w:val="0004742E"/>
  </w:style>
  <w:style w:type="character" w:customStyle="1" w:styleId="hljs-keyword">
    <w:name w:val="hljs-keyword"/>
    <w:basedOn w:val="DefaultParagraphFont"/>
    <w:rsid w:val="00047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ssam\AppData\Roaming\Microsoft\Templates\Student%20report%20with%20photo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A19DFE-D9E9-42EC-A48B-E7CEA5942EB1}" type="doc">
      <dgm:prSet loTypeId="urn:microsoft.com/office/officeart/2005/8/layout/default" loCatId="list" qsTypeId="urn:microsoft.com/office/officeart/2005/8/quickstyle/3d7" qsCatId="3D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CC4B8B83-BFC4-47BF-9592-51CABA378E4B}">
      <dgm:prSet phldrT="[Text]"/>
      <dgm:spPr/>
      <dgm:t>
        <a:bodyPr/>
        <a:lstStyle/>
        <a:p>
          <a:r>
            <a:rPr lang="en-US"/>
            <a:t>HAL</a:t>
          </a:r>
        </a:p>
        <a:p>
          <a:r>
            <a:rPr lang="en-US"/>
            <a:t>(LED) , (BUTTON)</a:t>
          </a:r>
        </a:p>
      </dgm:t>
    </dgm:pt>
    <dgm:pt modelId="{D3F9F027-C0F2-4657-825F-C0C20E226A01}" type="parTrans" cxnId="{42B55E22-6676-4737-891E-8625A31A1340}">
      <dgm:prSet/>
      <dgm:spPr/>
      <dgm:t>
        <a:bodyPr/>
        <a:lstStyle/>
        <a:p>
          <a:endParaRPr lang="en-US"/>
        </a:p>
      </dgm:t>
    </dgm:pt>
    <dgm:pt modelId="{10D3485E-54EB-4129-B0E4-4C5119E81CB9}" type="sibTrans" cxnId="{42B55E22-6676-4737-891E-8625A31A1340}">
      <dgm:prSet/>
      <dgm:spPr/>
      <dgm:t>
        <a:bodyPr/>
        <a:lstStyle/>
        <a:p>
          <a:endParaRPr lang="en-US"/>
        </a:p>
      </dgm:t>
    </dgm:pt>
    <dgm:pt modelId="{E47837F8-1A62-4AF2-80F7-F7AAC8D0D8BF}">
      <dgm:prSet phldrT="[Text]"/>
      <dgm:spPr/>
      <dgm:t>
        <a:bodyPr/>
        <a:lstStyle/>
        <a:p>
          <a:r>
            <a:rPr lang="en-US"/>
            <a:t>APP</a:t>
          </a:r>
        </a:p>
      </dgm:t>
    </dgm:pt>
    <dgm:pt modelId="{0259B002-D0B4-42B0-B6A5-9655A18B8491}" type="parTrans" cxnId="{086843ED-E2ED-46F5-85CF-BE1F9D04C92F}">
      <dgm:prSet/>
      <dgm:spPr/>
      <dgm:t>
        <a:bodyPr/>
        <a:lstStyle/>
        <a:p>
          <a:endParaRPr lang="en-US"/>
        </a:p>
      </dgm:t>
    </dgm:pt>
    <dgm:pt modelId="{4538EE29-8CAF-4367-AEC6-4194B8E7CDD2}" type="sibTrans" cxnId="{086843ED-E2ED-46F5-85CF-BE1F9D04C92F}">
      <dgm:prSet/>
      <dgm:spPr/>
      <dgm:t>
        <a:bodyPr/>
        <a:lstStyle/>
        <a:p>
          <a:endParaRPr lang="en-US"/>
        </a:p>
      </dgm:t>
    </dgm:pt>
    <dgm:pt modelId="{B32825AA-87D6-4E4A-B6CD-916CECC4D64E}">
      <dgm:prSet phldrT="[Text]"/>
      <dgm:spPr/>
      <dgm:t>
        <a:bodyPr/>
        <a:lstStyle/>
        <a:p>
          <a:r>
            <a:rPr lang="en-US"/>
            <a:t>COMMON</a:t>
          </a:r>
        </a:p>
      </dgm:t>
    </dgm:pt>
    <dgm:pt modelId="{8FB254CF-8BDC-4ECA-A5DE-545BD56316A9}" type="parTrans" cxnId="{CA4B17F9-D46E-4232-9C16-D79CCC4421BC}">
      <dgm:prSet/>
      <dgm:spPr/>
      <dgm:t>
        <a:bodyPr/>
        <a:lstStyle/>
        <a:p>
          <a:endParaRPr lang="en-US"/>
        </a:p>
      </dgm:t>
    </dgm:pt>
    <dgm:pt modelId="{D637E7D9-F189-4023-9E9B-A946BAF941C2}" type="sibTrans" cxnId="{CA4B17F9-D46E-4232-9C16-D79CCC4421BC}">
      <dgm:prSet/>
      <dgm:spPr/>
      <dgm:t>
        <a:bodyPr/>
        <a:lstStyle/>
        <a:p>
          <a:endParaRPr lang="en-US"/>
        </a:p>
      </dgm:t>
    </dgm:pt>
    <dgm:pt modelId="{124787B5-27D3-44FB-90D4-8770D260771B}">
      <dgm:prSet phldrT="[Text]"/>
      <dgm:spPr/>
      <dgm:t>
        <a:bodyPr/>
        <a:lstStyle/>
        <a:p>
          <a:r>
            <a:rPr lang="en-US"/>
            <a:t>MCAL</a:t>
          </a:r>
        </a:p>
        <a:p>
          <a:r>
            <a:rPr lang="en-US"/>
            <a:t>(DIO)</a:t>
          </a:r>
        </a:p>
      </dgm:t>
    </dgm:pt>
    <dgm:pt modelId="{D8EB7514-E99A-43A0-AC99-D1F453AD348B}" type="parTrans" cxnId="{5F1A392A-5318-477C-B8F9-C9A11A711941}">
      <dgm:prSet/>
      <dgm:spPr/>
      <dgm:t>
        <a:bodyPr/>
        <a:lstStyle/>
        <a:p>
          <a:endParaRPr lang="en-US"/>
        </a:p>
      </dgm:t>
    </dgm:pt>
    <dgm:pt modelId="{657C533D-AA8F-46FF-ADA6-7CA18DBD7E56}" type="sibTrans" cxnId="{5F1A392A-5318-477C-B8F9-C9A11A711941}">
      <dgm:prSet/>
      <dgm:spPr/>
      <dgm:t>
        <a:bodyPr/>
        <a:lstStyle/>
        <a:p>
          <a:endParaRPr lang="en-US"/>
        </a:p>
      </dgm:t>
    </dgm:pt>
    <dgm:pt modelId="{9E8143FA-EA88-4FA0-8FA2-8F15D4BF5754}" type="pres">
      <dgm:prSet presAssocID="{D5A19DFE-D9E9-42EC-A48B-E7CEA5942EB1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AC37AB9-58B4-48C1-9C3B-5B7BE8B9D842}" type="pres">
      <dgm:prSet presAssocID="{CC4B8B83-BFC4-47BF-9592-51CABA378E4B}" presName="node" presStyleLbl="node1" presStyleIdx="0" presStyleCnt="4" custScaleX="426614" custScaleY="206388" custLinFactX="100000" custLinFactY="147662" custLinFactNeighborX="16184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89D6879-3A04-47F9-A143-F7E8EB8F0B8A}" type="pres">
      <dgm:prSet presAssocID="{10D3485E-54EB-4129-B0E4-4C5119E81CB9}" presName="sibTrans" presStyleCnt="0"/>
      <dgm:spPr/>
    </dgm:pt>
    <dgm:pt modelId="{EB5FA6C8-D198-44FC-A526-F7C44AD64855}" type="pres">
      <dgm:prSet presAssocID="{E47837F8-1A62-4AF2-80F7-F7AAC8D0D8BF}" presName="node" presStyleLbl="node1" presStyleIdx="1" presStyleCnt="4" custScaleX="430748" custScaleY="211552" custLinFactX="-77083" custLinFactY="12586" custLinFactNeighborX="-100000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95A143A-6DE4-41B0-9893-C92ED05A0D38}" type="pres">
      <dgm:prSet presAssocID="{4538EE29-8CAF-4367-AEC6-4194B8E7CDD2}" presName="sibTrans" presStyleCnt="0"/>
      <dgm:spPr/>
    </dgm:pt>
    <dgm:pt modelId="{60B99B74-4009-4603-8458-613B9FB5B7B5}" type="pres">
      <dgm:prSet presAssocID="{B32825AA-87D6-4E4A-B6CD-916CECC4D64E}" presName="node" presStyleLbl="node1" presStyleIdx="2" presStyleCnt="4" custScaleX="139215" custScaleY="709152" custLinFactY="-10240" custLinFactNeighborX="-55601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0DDD54E-DAC2-4D6D-9490-83FE3C48AC74}" type="pres">
      <dgm:prSet presAssocID="{D637E7D9-F189-4023-9E9B-A946BAF941C2}" presName="sibTrans" presStyleCnt="0"/>
      <dgm:spPr/>
    </dgm:pt>
    <dgm:pt modelId="{D721E37E-AF2A-4ECB-9D5A-120F38E0EF5F}" type="pres">
      <dgm:prSet presAssocID="{124787B5-27D3-44FB-90D4-8770D260771B}" presName="node" presStyleLbl="node1" presStyleIdx="3" presStyleCnt="4" custScaleX="433775" custScaleY="201846" custLinFactY="8124" custLinFactNeighborX="-28964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C27429C-77D1-49B1-89F3-94159D0E9E25}" type="presOf" srcId="{CC4B8B83-BFC4-47BF-9592-51CABA378E4B}" destId="{6AC37AB9-58B4-48C1-9C3B-5B7BE8B9D842}" srcOrd="0" destOrd="0" presId="urn:microsoft.com/office/officeart/2005/8/layout/default"/>
    <dgm:cxn modelId="{F9AD95B5-0221-4BC3-9854-0E5CD751ACD7}" type="presOf" srcId="{124787B5-27D3-44FB-90D4-8770D260771B}" destId="{D721E37E-AF2A-4ECB-9D5A-120F38E0EF5F}" srcOrd="0" destOrd="0" presId="urn:microsoft.com/office/officeart/2005/8/layout/default"/>
    <dgm:cxn modelId="{42B55E22-6676-4737-891E-8625A31A1340}" srcId="{D5A19DFE-D9E9-42EC-A48B-E7CEA5942EB1}" destId="{CC4B8B83-BFC4-47BF-9592-51CABA378E4B}" srcOrd="0" destOrd="0" parTransId="{D3F9F027-C0F2-4657-825F-C0C20E226A01}" sibTransId="{10D3485E-54EB-4129-B0E4-4C5119E81CB9}"/>
    <dgm:cxn modelId="{5F1A392A-5318-477C-B8F9-C9A11A711941}" srcId="{D5A19DFE-D9E9-42EC-A48B-E7CEA5942EB1}" destId="{124787B5-27D3-44FB-90D4-8770D260771B}" srcOrd="3" destOrd="0" parTransId="{D8EB7514-E99A-43A0-AC99-D1F453AD348B}" sibTransId="{657C533D-AA8F-46FF-ADA6-7CA18DBD7E56}"/>
    <dgm:cxn modelId="{CA4B17F9-D46E-4232-9C16-D79CCC4421BC}" srcId="{D5A19DFE-D9E9-42EC-A48B-E7CEA5942EB1}" destId="{B32825AA-87D6-4E4A-B6CD-916CECC4D64E}" srcOrd="2" destOrd="0" parTransId="{8FB254CF-8BDC-4ECA-A5DE-545BD56316A9}" sibTransId="{D637E7D9-F189-4023-9E9B-A946BAF941C2}"/>
    <dgm:cxn modelId="{ACDEB17A-438B-4C15-A0DD-D147A04045E4}" type="presOf" srcId="{E47837F8-1A62-4AF2-80F7-F7AAC8D0D8BF}" destId="{EB5FA6C8-D198-44FC-A526-F7C44AD64855}" srcOrd="0" destOrd="0" presId="urn:microsoft.com/office/officeart/2005/8/layout/default"/>
    <dgm:cxn modelId="{68742CA3-3603-4A8A-91C8-3C4C1FEC3C34}" type="presOf" srcId="{D5A19DFE-D9E9-42EC-A48B-E7CEA5942EB1}" destId="{9E8143FA-EA88-4FA0-8FA2-8F15D4BF5754}" srcOrd="0" destOrd="0" presId="urn:microsoft.com/office/officeart/2005/8/layout/default"/>
    <dgm:cxn modelId="{086843ED-E2ED-46F5-85CF-BE1F9D04C92F}" srcId="{D5A19DFE-D9E9-42EC-A48B-E7CEA5942EB1}" destId="{E47837F8-1A62-4AF2-80F7-F7AAC8D0D8BF}" srcOrd="1" destOrd="0" parTransId="{0259B002-D0B4-42B0-B6A5-9655A18B8491}" sibTransId="{4538EE29-8CAF-4367-AEC6-4194B8E7CDD2}"/>
    <dgm:cxn modelId="{9ABAAFD8-9067-4BB1-A16F-EB464BD2C91B}" type="presOf" srcId="{B32825AA-87D6-4E4A-B6CD-916CECC4D64E}" destId="{60B99B74-4009-4603-8458-613B9FB5B7B5}" srcOrd="0" destOrd="0" presId="urn:microsoft.com/office/officeart/2005/8/layout/default"/>
    <dgm:cxn modelId="{55FAB653-19DA-4434-B4EE-43DA7307754E}" type="presParOf" srcId="{9E8143FA-EA88-4FA0-8FA2-8F15D4BF5754}" destId="{6AC37AB9-58B4-48C1-9C3B-5B7BE8B9D842}" srcOrd="0" destOrd="0" presId="urn:microsoft.com/office/officeart/2005/8/layout/default"/>
    <dgm:cxn modelId="{9F2CCCD1-6C81-4AED-A8AF-33C802047033}" type="presParOf" srcId="{9E8143FA-EA88-4FA0-8FA2-8F15D4BF5754}" destId="{489D6879-3A04-47F9-A143-F7E8EB8F0B8A}" srcOrd="1" destOrd="0" presId="urn:microsoft.com/office/officeart/2005/8/layout/default"/>
    <dgm:cxn modelId="{08115C7E-A11E-4C00-90E2-4D1AA6B1D929}" type="presParOf" srcId="{9E8143FA-EA88-4FA0-8FA2-8F15D4BF5754}" destId="{EB5FA6C8-D198-44FC-A526-F7C44AD64855}" srcOrd="2" destOrd="0" presId="urn:microsoft.com/office/officeart/2005/8/layout/default"/>
    <dgm:cxn modelId="{722C3FD3-0592-4A56-8AE6-5DFA2346AEF7}" type="presParOf" srcId="{9E8143FA-EA88-4FA0-8FA2-8F15D4BF5754}" destId="{495A143A-6DE4-41B0-9893-C92ED05A0D38}" srcOrd="3" destOrd="0" presId="urn:microsoft.com/office/officeart/2005/8/layout/default"/>
    <dgm:cxn modelId="{326A2A52-C1B4-4810-A7B1-2EDBD0E33279}" type="presParOf" srcId="{9E8143FA-EA88-4FA0-8FA2-8F15D4BF5754}" destId="{60B99B74-4009-4603-8458-613B9FB5B7B5}" srcOrd="4" destOrd="0" presId="urn:microsoft.com/office/officeart/2005/8/layout/default"/>
    <dgm:cxn modelId="{FBD8C58F-A6BB-4C59-8309-87865B8A7BD5}" type="presParOf" srcId="{9E8143FA-EA88-4FA0-8FA2-8F15D4BF5754}" destId="{B0DDD54E-DAC2-4D6D-9490-83FE3C48AC74}" srcOrd="5" destOrd="0" presId="urn:microsoft.com/office/officeart/2005/8/layout/default"/>
    <dgm:cxn modelId="{FA65C37E-8513-4F5F-99D4-B4101D80E044}" type="presParOf" srcId="{9E8143FA-EA88-4FA0-8FA2-8F15D4BF5754}" destId="{D721E37E-AF2A-4ECB-9D5A-120F38E0EF5F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C37AB9-58B4-48C1-9C3B-5B7BE8B9D842}">
      <dsp:nvSpPr>
        <dsp:cNvPr id="0" name=""/>
        <dsp:cNvSpPr/>
      </dsp:nvSpPr>
      <dsp:spPr>
        <a:xfrm>
          <a:off x="1636878" y="1073386"/>
          <a:ext cx="2179050" cy="632510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HAL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(LED) , (BUTTON)</a:t>
          </a:r>
        </a:p>
      </dsp:txBody>
      <dsp:txXfrm>
        <a:off x="1636878" y="1073386"/>
        <a:ext cx="2179050" cy="632510"/>
      </dsp:txXfrm>
    </dsp:sp>
    <dsp:sp modelId="{EB5FA6C8-D198-44FC-A526-F7C44AD64855}">
      <dsp:nvSpPr>
        <dsp:cNvPr id="0" name=""/>
        <dsp:cNvSpPr/>
      </dsp:nvSpPr>
      <dsp:spPr>
        <a:xfrm>
          <a:off x="1625079" y="345043"/>
          <a:ext cx="2200166" cy="648336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APP</a:t>
          </a:r>
        </a:p>
      </dsp:txBody>
      <dsp:txXfrm>
        <a:off x="1625079" y="345043"/>
        <a:ext cx="2200166" cy="648336"/>
      </dsp:txXfrm>
    </dsp:sp>
    <dsp:sp modelId="{60B99B74-4009-4603-8458-613B9FB5B7B5}">
      <dsp:nvSpPr>
        <dsp:cNvPr id="0" name=""/>
        <dsp:cNvSpPr/>
      </dsp:nvSpPr>
      <dsp:spPr>
        <a:xfrm>
          <a:off x="741709" y="361570"/>
          <a:ext cx="711079" cy="2173315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COMMON</a:t>
          </a:r>
        </a:p>
      </dsp:txBody>
      <dsp:txXfrm>
        <a:off x="741709" y="361570"/>
        <a:ext cx="711079" cy="2173315"/>
      </dsp:txXfrm>
    </dsp:sp>
    <dsp:sp modelId="{D721E37E-AF2A-4ECB-9D5A-120F38E0EF5F}">
      <dsp:nvSpPr>
        <dsp:cNvPr id="0" name=""/>
        <dsp:cNvSpPr/>
      </dsp:nvSpPr>
      <dsp:spPr>
        <a:xfrm>
          <a:off x="1639923" y="1808145"/>
          <a:ext cx="2215627" cy="618591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MCAL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(DIO)</a:t>
          </a:r>
        </a:p>
      </dsp:txBody>
      <dsp:txXfrm>
        <a:off x="1639923" y="1808145"/>
        <a:ext cx="2215627" cy="6185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5EE1B-EB9D-41BC-82AD-0065BE414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347</TotalTime>
  <Pages>29</Pages>
  <Words>1487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Essam</dc:creator>
  <cp:keywords/>
  <dc:description/>
  <cp:lastModifiedBy>Peter Essam</cp:lastModifiedBy>
  <cp:revision>2</cp:revision>
  <dcterms:created xsi:type="dcterms:W3CDTF">2023-11-21T08:18:00Z</dcterms:created>
  <dcterms:modified xsi:type="dcterms:W3CDTF">2023-11-22T10:52:00Z</dcterms:modified>
</cp:coreProperties>
</file>