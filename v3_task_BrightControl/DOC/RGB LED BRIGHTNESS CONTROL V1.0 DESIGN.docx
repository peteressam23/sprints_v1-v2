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F6E" w:rsidRPr="008B5277" w:rsidRDefault="00E44F6E" w:rsidP="00E44F6E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bookmarkStart w:id="5" w:name="_GoBack"/>
      <w:bookmarkEnd w:id="5"/>
      <w:r>
        <w:rPr>
          <w:noProof/>
        </w:rPr>
        <w:drawing>
          <wp:anchor distT="0" distB="0" distL="114300" distR="114300" simplePos="0" relativeHeight="251659264" behindDoc="0" locked="0" layoutInCell="1" allowOverlap="1" wp14:anchorId="5F673423" wp14:editId="15480DA4">
            <wp:simplePos x="0" y="0"/>
            <wp:positionH relativeFrom="margin">
              <wp:posOffset>-381000</wp:posOffset>
            </wp:positionH>
            <wp:positionV relativeFrom="paragraph">
              <wp:posOffset>0</wp:posOffset>
            </wp:positionV>
            <wp:extent cx="6424295" cy="4962987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uter-processor-3d_861875-331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4962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bookmarkEnd w:id="1"/>
    <w:bookmarkEnd w:id="2"/>
    <w:bookmarkEnd w:id="3"/>
    <w:bookmarkEnd w:id="4"/>
    <w:p w:rsidR="00E44F6E" w:rsidRPr="004518AD" w:rsidRDefault="004518AD" w:rsidP="00E44F6E">
      <w:pPr>
        <w:pStyle w:val="Subtitle"/>
        <w:rPr>
          <w:color w:val="002060"/>
          <w:sz w:val="48"/>
          <w:szCs w:val="48"/>
        </w:rPr>
      </w:pPr>
      <w:r w:rsidRPr="004518AD">
        <w:rPr>
          <w:rStyle w:val="Strong"/>
          <w:rFonts w:ascii="main-font-family" w:hAnsi="main-font-family"/>
          <w:color w:val="002060"/>
          <w:sz w:val="48"/>
          <w:szCs w:val="48"/>
          <w:shd w:val="clear" w:color="auto" w:fill="F8F8F8"/>
        </w:rPr>
        <w:t>RGB LED Brightness Control V1.0 Design</w:t>
      </w:r>
    </w:p>
    <w:p w:rsidR="00E44F6E" w:rsidRPr="002A4F8B" w:rsidRDefault="004518AD" w:rsidP="00E44F6E">
      <w:pPr>
        <w:pStyle w:val="ContactInfo"/>
        <w:rPr>
          <w:sz w:val="28"/>
          <w:szCs w:val="28"/>
        </w:rPr>
      </w:pPr>
      <w:r>
        <w:rPr>
          <w:color w:val="002060"/>
          <w:sz w:val="28"/>
          <w:szCs w:val="28"/>
        </w:rPr>
        <w:t>Peter Essam | ARM | 26</w:t>
      </w:r>
      <w:r w:rsidR="00E44F6E" w:rsidRPr="0004742E">
        <w:rPr>
          <w:color w:val="002060"/>
          <w:sz w:val="28"/>
          <w:szCs w:val="28"/>
        </w:rPr>
        <w:t>/11/2023</w:t>
      </w:r>
      <w:r w:rsidR="00E44F6E" w:rsidRPr="002A4F8B">
        <w:rPr>
          <w:sz w:val="28"/>
          <w:szCs w:val="28"/>
        </w:rPr>
        <w:br w:type="page"/>
      </w:r>
    </w:p>
    <w:p w:rsidR="00E44F6E" w:rsidRPr="00B21DA9" w:rsidRDefault="00E44F6E" w:rsidP="00E44F6E">
      <w:pPr>
        <w:jc w:val="center"/>
        <w:rPr>
          <w:b/>
          <w:bCs/>
          <w:color w:val="002060"/>
          <w:sz w:val="40"/>
          <w:szCs w:val="40"/>
        </w:rPr>
      </w:pPr>
      <w:r w:rsidRPr="00B21DA9">
        <w:rPr>
          <w:b/>
          <w:bCs/>
          <w:color w:val="002060"/>
          <w:sz w:val="40"/>
          <w:szCs w:val="40"/>
        </w:rPr>
        <w:lastRenderedPageBreak/>
        <w:t>Table of Content</w:t>
      </w:r>
    </w:p>
    <w:p w:rsidR="00E44F6E" w:rsidRPr="00B21DA9" w:rsidRDefault="00E44F6E" w:rsidP="00E44F6E">
      <w:pPr>
        <w:pStyle w:val="ListParagraph"/>
        <w:numPr>
          <w:ilvl w:val="0"/>
          <w:numId w:val="16"/>
        </w:numPr>
        <w:rPr>
          <w:color w:val="002060"/>
          <w:sz w:val="44"/>
          <w:szCs w:val="44"/>
        </w:rPr>
      </w:pPr>
      <w:r w:rsidRPr="00B21DA9">
        <w:rPr>
          <w:color w:val="002060"/>
          <w:sz w:val="44"/>
          <w:szCs w:val="44"/>
        </w:rPr>
        <w:t>Introduction</w:t>
      </w:r>
    </w:p>
    <w:p w:rsidR="00E44F6E" w:rsidRPr="00B21DA9" w:rsidRDefault="00E44F6E" w:rsidP="00E44F6E">
      <w:pPr>
        <w:rPr>
          <w:color w:val="002060"/>
          <w:sz w:val="40"/>
          <w:szCs w:val="40"/>
        </w:rPr>
      </w:pPr>
    </w:p>
    <w:p w:rsidR="00E44F6E" w:rsidRPr="00B21DA9" w:rsidRDefault="00E44F6E" w:rsidP="00E44F6E">
      <w:pPr>
        <w:pStyle w:val="ListParagraph"/>
        <w:numPr>
          <w:ilvl w:val="0"/>
          <w:numId w:val="16"/>
        </w:numPr>
        <w:rPr>
          <w:color w:val="002060"/>
          <w:sz w:val="44"/>
          <w:szCs w:val="44"/>
        </w:rPr>
      </w:pPr>
      <w:r w:rsidRPr="00B21DA9">
        <w:rPr>
          <w:color w:val="002060"/>
          <w:sz w:val="44"/>
          <w:szCs w:val="44"/>
        </w:rPr>
        <w:t>High Level Design</w:t>
      </w:r>
    </w:p>
    <w:p w:rsidR="00E44F6E" w:rsidRPr="00B21DA9" w:rsidRDefault="00E44F6E" w:rsidP="00E44F6E">
      <w:pPr>
        <w:pStyle w:val="ListParagraph"/>
        <w:numPr>
          <w:ilvl w:val="0"/>
          <w:numId w:val="18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Layered Architecture</w:t>
      </w:r>
    </w:p>
    <w:p w:rsidR="00E44F6E" w:rsidRPr="00B21DA9" w:rsidRDefault="00E44F6E" w:rsidP="00E44F6E">
      <w:pPr>
        <w:pStyle w:val="ListParagraph"/>
        <w:numPr>
          <w:ilvl w:val="0"/>
          <w:numId w:val="18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Modules Descriptions</w:t>
      </w:r>
    </w:p>
    <w:p w:rsidR="00E44F6E" w:rsidRPr="00B21DA9" w:rsidRDefault="00E44F6E" w:rsidP="00E44F6E">
      <w:pPr>
        <w:pStyle w:val="ListParagraph"/>
        <w:numPr>
          <w:ilvl w:val="0"/>
          <w:numId w:val="18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Drivers Documentations</w:t>
      </w:r>
    </w:p>
    <w:p w:rsidR="00E44F6E" w:rsidRDefault="00E44F6E" w:rsidP="00E44F6E">
      <w:pPr>
        <w:pStyle w:val="ListParagraph"/>
        <w:numPr>
          <w:ilvl w:val="0"/>
          <w:numId w:val="19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GP</w:t>
      </w:r>
      <w:r w:rsidRPr="00B21DA9">
        <w:rPr>
          <w:color w:val="002060"/>
          <w:sz w:val="32"/>
          <w:szCs w:val="32"/>
        </w:rPr>
        <w:t>IO</w:t>
      </w:r>
    </w:p>
    <w:p w:rsidR="00CA771D" w:rsidRDefault="009102B7" w:rsidP="00E44F6E">
      <w:pPr>
        <w:pStyle w:val="ListParagraph"/>
        <w:numPr>
          <w:ilvl w:val="0"/>
          <w:numId w:val="19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GPT(Timer)</w:t>
      </w:r>
    </w:p>
    <w:p w:rsidR="00CA771D" w:rsidRPr="00B21DA9" w:rsidRDefault="009102B7" w:rsidP="00E44F6E">
      <w:pPr>
        <w:pStyle w:val="ListParagraph"/>
        <w:numPr>
          <w:ilvl w:val="0"/>
          <w:numId w:val="19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TIMER</w:t>
      </w:r>
      <w:r w:rsidR="00CA771D">
        <w:rPr>
          <w:color w:val="002060"/>
          <w:sz w:val="32"/>
          <w:szCs w:val="32"/>
        </w:rPr>
        <w:t xml:space="preserve"> MANAGER</w:t>
      </w:r>
    </w:p>
    <w:p w:rsidR="00E44F6E" w:rsidRPr="00B21DA9" w:rsidRDefault="00E44F6E" w:rsidP="00E44F6E">
      <w:pPr>
        <w:pStyle w:val="ListParagraph"/>
        <w:numPr>
          <w:ilvl w:val="0"/>
          <w:numId w:val="19"/>
        </w:numPr>
        <w:rPr>
          <w:color w:val="002060"/>
          <w:sz w:val="32"/>
          <w:szCs w:val="32"/>
        </w:rPr>
      </w:pPr>
      <w:r w:rsidRPr="00B21DA9">
        <w:rPr>
          <w:color w:val="002060"/>
          <w:sz w:val="32"/>
          <w:szCs w:val="32"/>
        </w:rPr>
        <w:t>LED</w:t>
      </w:r>
    </w:p>
    <w:p w:rsidR="00E44F6E" w:rsidRDefault="00E44F6E" w:rsidP="00E44F6E">
      <w:pPr>
        <w:pStyle w:val="ListParagraph"/>
        <w:numPr>
          <w:ilvl w:val="0"/>
          <w:numId w:val="19"/>
        </w:numPr>
        <w:rPr>
          <w:color w:val="002060"/>
          <w:sz w:val="32"/>
          <w:szCs w:val="32"/>
        </w:rPr>
      </w:pPr>
      <w:r w:rsidRPr="00B21DA9">
        <w:rPr>
          <w:color w:val="002060"/>
          <w:sz w:val="32"/>
          <w:szCs w:val="32"/>
        </w:rPr>
        <w:t>BUTTON</w:t>
      </w:r>
    </w:p>
    <w:p w:rsidR="00CA771D" w:rsidRPr="00B21DA9" w:rsidRDefault="00CA771D" w:rsidP="00CA771D">
      <w:pPr>
        <w:pStyle w:val="ListParagraph"/>
        <w:ind w:left="2520"/>
        <w:rPr>
          <w:color w:val="002060"/>
          <w:sz w:val="32"/>
          <w:szCs w:val="32"/>
        </w:rPr>
      </w:pPr>
    </w:p>
    <w:p w:rsidR="00E44F6E" w:rsidRPr="00B21DA9" w:rsidRDefault="00E44F6E" w:rsidP="00E44F6E">
      <w:pPr>
        <w:rPr>
          <w:color w:val="002060"/>
          <w:sz w:val="36"/>
          <w:szCs w:val="36"/>
        </w:rPr>
      </w:pPr>
    </w:p>
    <w:p w:rsidR="00E44F6E" w:rsidRPr="00B21DA9" w:rsidRDefault="00E44F6E" w:rsidP="00E44F6E">
      <w:pPr>
        <w:pStyle w:val="ListParagraph"/>
        <w:numPr>
          <w:ilvl w:val="0"/>
          <w:numId w:val="16"/>
        </w:numPr>
        <w:rPr>
          <w:color w:val="002060"/>
          <w:sz w:val="44"/>
          <w:szCs w:val="44"/>
        </w:rPr>
      </w:pPr>
      <w:r w:rsidRPr="00B21DA9">
        <w:rPr>
          <w:color w:val="002060"/>
          <w:sz w:val="44"/>
          <w:szCs w:val="44"/>
        </w:rPr>
        <w:t>Low Level Design</w:t>
      </w:r>
    </w:p>
    <w:p w:rsidR="00E44F6E" w:rsidRPr="00B21DA9" w:rsidRDefault="00E44F6E" w:rsidP="00E44F6E">
      <w:pPr>
        <w:pStyle w:val="ListParagraph"/>
        <w:numPr>
          <w:ilvl w:val="0"/>
          <w:numId w:val="17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Flow Chart</w:t>
      </w:r>
    </w:p>
    <w:p w:rsidR="00E44F6E" w:rsidRPr="00B21DA9" w:rsidRDefault="00E44F6E" w:rsidP="00E44F6E">
      <w:pPr>
        <w:pStyle w:val="ListParagraph"/>
        <w:numPr>
          <w:ilvl w:val="0"/>
          <w:numId w:val="17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Precompiling Configurations</w:t>
      </w:r>
    </w:p>
    <w:p w:rsidR="00E44F6E" w:rsidRPr="00B21DA9" w:rsidRDefault="00E44F6E" w:rsidP="00E44F6E">
      <w:pPr>
        <w:pStyle w:val="ListParagraph"/>
        <w:numPr>
          <w:ilvl w:val="0"/>
          <w:numId w:val="17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Linking Configurations</w:t>
      </w:r>
    </w:p>
    <w:p w:rsidR="00E44F6E" w:rsidRDefault="00E44F6E" w:rsidP="00E44F6E">
      <w:pPr>
        <w:rPr>
          <w:color w:val="0D0D0D" w:themeColor="text1" w:themeTint="F2"/>
          <w:sz w:val="40"/>
          <w:szCs w:val="40"/>
        </w:rPr>
      </w:pPr>
    </w:p>
    <w:p w:rsidR="00E44F6E" w:rsidRDefault="00E44F6E" w:rsidP="00E44F6E">
      <w:pPr>
        <w:rPr>
          <w:color w:val="0D0D0D" w:themeColor="text1" w:themeTint="F2"/>
          <w:sz w:val="40"/>
          <w:szCs w:val="40"/>
        </w:rPr>
      </w:pPr>
    </w:p>
    <w:p w:rsidR="00E44F6E" w:rsidRDefault="00E44F6E" w:rsidP="00E44F6E">
      <w:pPr>
        <w:rPr>
          <w:color w:val="0D0D0D" w:themeColor="text1" w:themeTint="F2"/>
          <w:sz w:val="40"/>
          <w:szCs w:val="40"/>
        </w:rPr>
      </w:pPr>
    </w:p>
    <w:p w:rsidR="00E44F6E" w:rsidRDefault="00E44F6E" w:rsidP="00E44F6E">
      <w:pPr>
        <w:rPr>
          <w:color w:val="0D0D0D" w:themeColor="text1" w:themeTint="F2"/>
          <w:sz w:val="40"/>
          <w:szCs w:val="40"/>
        </w:rPr>
      </w:pPr>
    </w:p>
    <w:p w:rsidR="00E44F6E" w:rsidRDefault="00E44F6E" w:rsidP="00E44F6E">
      <w:pPr>
        <w:rPr>
          <w:color w:val="0D0D0D" w:themeColor="text1" w:themeTint="F2"/>
          <w:sz w:val="40"/>
          <w:szCs w:val="40"/>
        </w:rPr>
      </w:pPr>
    </w:p>
    <w:p w:rsidR="00E44F6E" w:rsidRDefault="00E44F6E" w:rsidP="00E44F6E">
      <w:pPr>
        <w:rPr>
          <w:b/>
          <w:bCs/>
          <w:color w:val="002060"/>
          <w:sz w:val="44"/>
          <w:szCs w:val="44"/>
          <w:u w:val="single"/>
        </w:rPr>
      </w:pPr>
      <w:r w:rsidRPr="00B21DA9">
        <w:rPr>
          <w:b/>
          <w:bCs/>
          <w:color w:val="002060"/>
          <w:sz w:val="44"/>
          <w:szCs w:val="44"/>
          <w:u w:val="single"/>
        </w:rPr>
        <w:t>Introduction</w:t>
      </w:r>
    </w:p>
    <w:p w:rsidR="00E44F6E" w:rsidRPr="00B21DA9" w:rsidRDefault="00E44F6E" w:rsidP="00E44F6E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B21DA9">
        <w:rPr>
          <w:rStyle w:val="Strong"/>
          <w:b w:val="0"/>
          <w:bCs w:val="0"/>
          <w:color w:val="002060"/>
          <w:sz w:val="36"/>
          <w:szCs w:val="36"/>
        </w:rPr>
        <w:t>Overview:</w:t>
      </w:r>
    </w:p>
    <w:p w:rsidR="00E44F6E" w:rsidRDefault="00E44F6E" w:rsidP="00E44F6E">
      <w:pPr>
        <w:ind w:left="720"/>
        <w:rPr>
          <w:rStyle w:val="Strong"/>
          <w:b w:val="0"/>
          <w:bCs w:val="0"/>
          <w:color w:val="002060"/>
          <w:sz w:val="28"/>
          <w:szCs w:val="28"/>
        </w:rPr>
      </w:pPr>
      <w:r w:rsidRPr="00B21DA9">
        <w:rPr>
          <w:rStyle w:val="Strong"/>
          <w:b w:val="0"/>
          <w:bCs w:val="0"/>
          <w:color w:val="002060"/>
          <w:sz w:val="28"/>
          <w:szCs w:val="28"/>
        </w:rPr>
        <w:t xml:space="preserve"> This project is designed with a layered architecture, separating concerns into different layers for better maintainability and scalability. The project focuses on controlling an RGB LED using GPIO (General Purpose Input/Output) pins. The Microcontroller Abstraction Layer (MCAL) handles low-level hardware interactions, the Hardware Abstraction Layer (HAL) manages LED and button functionality, </w:t>
      </w:r>
      <w:r w:rsidR="00CA771D">
        <w:rPr>
          <w:rStyle w:val="Strong"/>
          <w:b w:val="0"/>
          <w:bCs w:val="0"/>
          <w:color w:val="002060"/>
          <w:sz w:val="28"/>
          <w:szCs w:val="28"/>
        </w:rPr>
        <w:t xml:space="preserve">the Service Layer manage the drivers in MCAL to can included in application </w:t>
      </w:r>
      <w:r w:rsidRPr="00B21DA9">
        <w:rPr>
          <w:rStyle w:val="Strong"/>
          <w:b w:val="0"/>
          <w:bCs w:val="0"/>
          <w:color w:val="002060"/>
          <w:sz w:val="28"/>
          <w:szCs w:val="28"/>
        </w:rPr>
        <w:t>and the Common Layer provides standard library names for consistency.</w:t>
      </w:r>
    </w:p>
    <w:p w:rsidR="00E44F6E" w:rsidRDefault="00E44F6E" w:rsidP="00E44F6E">
      <w:pPr>
        <w:rPr>
          <w:rStyle w:val="Strong"/>
          <w:b w:val="0"/>
          <w:bCs w:val="0"/>
          <w:color w:val="002060"/>
          <w:sz w:val="28"/>
          <w:szCs w:val="28"/>
        </w:rPr>
      </w:pPr>
    </w:p>
    <w:p w:rsidR="00E44F6E" w:rsidRPr="00B21DA9" w:rsidRDefault="00E44F6E" w:rsidP="00E44F6E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B21DA9">
        <w:rPr>
          <w:rStyle w:val="Strong"/>
          <w:b w:val="0"/>
          <w:bCs w:val="0"/>
          <w:color w:val="002060"/>
          <w:sz w:val="36"/>
          <w:szCs w:val="36"/>
        </w:rPr>
        <w:t>Layers:</w:t>
      </w:r>
    </w:p>
    <w:p w:rsidR="00E44F6E" w:rsidRPr="00B21DA9" w:rsidRDefault="00E44F6E" w:rsidP="00E44F6E">
      <w:pPr>
        <w:ind w:left="720"/>
        <w:rPr>
          <w:rStyle w:val="Strong"/>
          <w:b w:val="0"/>
          <w:bCs w:val="0"/>
          <w:color w:val="002060"/>
          <w:sz w:val="28"/>
          <w:szCs w:val="28"/>
        </w:rPr>
      </w:pPr>
      <w:r>
        <w:rPr>
          <w:rStyle w:val="Strong"/>
          <w:b w:val="0"/>
          <w:bCs w:val="0"/>
          <w:color w:val="002060"/>
          <w:sz w:val="28"/>
          <w:szCs w:val="28"/>
        </w:rPr>
        <w:t>MCAL (Microcontroller Abstraction Layer)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Responsible for low-level hardware interactions.</w:t>
      </w:r>
    </w:p>
    <w:p w:rsidR="009102B7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Utilizes GPIO to control hardware-level features</w:t>
      </w:r>
    </w:p>
    <w:p w:rsidR="00E44F6E" w:rsidRPr="00E35835" w:rsidRDefault="009102B7" w:rsidP="00E44F6E">
      <w:pPr>
        <w:ind w:left="144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And GPT  to calculate time and generate pwm</w:t>
      </w:r>
      <w:r w:rsidR="00E44F6E" w:rsidRPr="00E35835">
        <w:rPr>
          <w:color w:val="002060"/>
          <w:sz w:val="24"/>
          <w:szCs w:val="24"/>
        </w:rPr>
        <w:t>.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Abstracts microcontroller-specific details.</w:t>
      </w:r>
    </w:p>
    <w:p w:rsidR="00E44F6E" w:rsidRDefault="00E44F6E" w:rsidP="00E44F6E">
      <w:pPr>
        <w:ind w:left="720"/>
        <w:rPr>
          <w:color w:val="002060"/>
          <w:sz w:val="28"/>
          <w:szCs w:val="28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HAL (Hardware Abstraction Layer)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Manages higher-level functionalities for LEDs and buttons.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Uses MCAL services to control GPIO pins.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lastRenderedPageBreak/>
        <w:t>Provides an abstraction for RGB LED control and button input.</w:t>
      </w:r>
    </w:p>
    <w:p w:rsidR="00CA771D" w:rsidRPr="00B42997" w:rsidRDefault="00CA771D" w:rsidP="00CA771D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Service</w:t>
      </w:r>
      <w:r w:rsidRPr="00B42997">
        <w:rPr>
          <w:color w:val="002060"/>
          <w:sz w:val="28"/>
          <w:szCs w:val="28"/>
        </w:rPr>
        <w:t xml:space="preserve"> Layer</w:t>
      </w:r>
    </w:p>
    <w:p w:rsidR="00E44F6E" w:rsidRPr="00CA771D" w:rsidRDefault="00CA771D" w:rsidP="00CA771D">
      <w:pPr>
        <w:ind w:left="720" w:firstLine="72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Manage the drivers in MCAL layer to can included in App layer</w:t>
      </w: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Common Layer</w:t>
      </w:r>
    </w:p>
    <w:p w:rsidR="00E44F6E" w:rsidRPr="00E35835" w:rsidRDefault="00E44F6E" w:rsidP="00E44F6E">
      <w:pPr>
        <w:ind w:left="720" w:firstLine="72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Hosts standard library names and common services.</w:t>
      </w:r>
    </w:p>
    <w:p w:rsidR="00E44F6E" w:rsidRDefault="00E44F6E" w:rsidP="00E44F6E">
      <w:pPr>
        <w:ind w:firstLine="72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App (Application Layer)</w:t>
      </w:r>
    </w:p>
    <w:p w:rsidR="00E44F6E" w:rsidRPr="00E35835" w:rsidRDefault="00E44F6E" w:rsidP="00E44F6E">
      <w:pPr>
        <w:ind w:left="720" w:firstLine="72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This is the Application</w:t>
      </w:r>
    </w:p>
    <w:p w:rsidR="00E44F6E" w:rsidRDefault="00E44F6E" w:rsidP="00E44F6E">
      <w:pPr>
        <w:ind w:firstLine="720"/>
        <w:rPr>
          <w:color w:val="002060"/>
          <w:sz w:val="28"/>
          <w:szCs w:val="28"/>
        </w:rPr>
      </w:pPr>
    </w:p>
    <w:p w:rsidR="00E44F6E" w:rsidRPr="00B42997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B42997">
        <w:rPr>
          <w:rStyle w:val="Strong"/>
          <w:b w:val="0"/>
          <w:bCs w:val="0"/>
          <w:color w:val="002060"/>
          <w:sz w:val="36"/>
          <w:szCs w:val="36"/>
        </w:rPr>
        <w:t>Project Functionality:</w:t>
      </w:r>
      <w:r w:rsidRPr="00B42997">
        <w:rPr>
          <w:color w:val="002060"/>
          <w:sz w:val="36"/>
          <w:szCs w:val="36"/>
        </w:rPr>
        <w:t xml:space="preserve"> </w:t>
      </w:r>
    </w:p>
    <w:p w:rsidR="00E44F6E" w:rsidRDefault="00E44F6E" w:rsidP="00E44F6E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The main objective of this project is to control an RGB LED based on button presses</w:t>
      </w:r>
      <w:r w:rsidR="00CA771D">
        <w:rPr>
          <w:color w:val="002060"/>
          <w:sz w:val="28"/>
          <w:szCs w:val="28"/>
        </w:rPr>
        <w:t xml:space="preserve"> and time calculated</w:t>
      </w:r>
      <w:r w:rsidRPr="00B42997">
        <w:rPr>
          <w:color w:val="002060"/>
          <w:sz w:val="28"/>
          <w:szCs w:val="28"/>
        </w:rPr>
        <w:t>. The RGB LED is connected to specific GPIO pins on the microcontroller. When a button is pressed, the program detects the button press through the HAL layer, and the RGB LED changes its state accordingly</w:t>
      </w:r>
      <w:r w:rsidR="00CA771D">
        <w:rPr>
          <w:color w:val="002060"/>
          <w:sz w:val="28"/>
          <w:szCs w:val="28"/>
        </w:rPr>
        <w:t xml:space="preserve"> and when the time finish the LED is off </w:t>
      </w:r>
      <w:r w:rsidRPr="00B42997">
        <w:rPr>
          <w:color w:val="002060"/>
          <w:sz w:val="28"/>
          <w:szCs w:val="28"/>
        </w:rPr>
        <w:t>.</w:t>
      </w:r>
    </w:p>
    <w:p w:rsidR="00E44F6E" w:rsidRDefault="00E44F6E" w:rsidP="00E44F6E">
      <w:pPr>
        <w:pStyle w:val="ListParagraph"/>
        <w:rPr>
          <w:color w:val="002060"/>
          <w:sz w:val="28"/>
          <w:szCs w:val="28"/>
        </w:rPr>
      </w:pPr>
    </w:p>
    <w:p w:rsidR="00E44F6E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B42997">
        <w:rPr>
          <w:color w:val="002060"/>
          <w:sz w:val="36"/>
          <w:szCs w:val="36"/>
        </w:rPr>
        <w:t>Key Components :</w:t>
      </w: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MCAL 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GPIO driver: Provides low-level functions for GPIO pin initialization, reading, and writing.</w:t>
      </w:r>
    </w:p>
    <w:p w:rsidR="00E44F6E" w:rsidRDefault="00E44F6E" w:rsidP="00E44F6E">
      <w:pPr>
        <w:pStyle w:val="ListParagraph"/>
        <w:rPr>
          <w:color w:val="002060"/>
          <w:sz w:val="28"/>
          <w:szCs w:val="28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HAL 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LED Interface: functions to control the RGB LED (e.g., turning on, turning off , ….).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Button Interface: Handles button-related operations (e.g., detecting button presses).</w:t>
      </w:r>
    </w:p>
    <w:p w:rsidR="00CA771D" w:rsidRDefault="00CA771D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CA771D" w:rsidRPr="00B42997" w:rsidRDefault="00CA771D" w:rsidP="00CA771D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Service </w:t>
      </w:r>
      <w:r w:rsidRPr="00B42997">
        <w:rPr>
          <w:color w:val="002060"/>
          <w:sz w:val="28"/>
          <w:szCs w:val="28"/>
        </w:rPr>
        <w:t>Layer</w:t>
      </w:r>
    </w:p>
    <w:p w:rsidR="00CA771D" w:rsidRPr="00E35835" w:rsidRDefault="00F6539C" w:rsidP="00CA771D">
      <w:pPr>
        <w:pStyle w:val="ListParagraph"/>
        <w:ind w:left="144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Facilitation control any driver in MCAL want to included in App layer</w:t>
      </w:r>
      <w:r w:rsidR="00CA771D" w:rsidRPr="00E35835">
        <w:rPr>
          <w:color w:val="002060"/>
          <w:sz w:val="24"/>
          <w:szCs w:val="24"/>
        </w:rPr>
        <w:t>.</w:t>
      </w:r>
    </w:p>
    <w:p w:rsidR="00CA771D" w:rsidRPr="00E35835" w:rsidRDefault="00CA771D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C</w:t>
      </w:r>
      <w:r>
        <w:rPr>
          <w:color w:val="002060"/>
          <w:sz w:val="28"/>
          <w:szCs w:val="28"/>
        </w:rPr>
        <w:t xml:space="preserve">ommon </w:t>
      </w:r>
      <w:r w:rsidRPr="00B42997">
        <w:rPr>
          <w:color w:val="002060"/>
          <w:sz w:val="28"/>
          <w:szCs w:val="28"/>
        </w:rPr>
        <w:t>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Standard Library Names: Ensures consistent naming conventions and library usage across the project.</w:t>
      </w: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</w:p>
    <w:p w:rsidR="00E44F6E" w:rsidRPr="00E35835" w:rsidRDefault="00E44F6E" w:rsidP="00E44F6E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E35835">
        <w:rPr>
          <w:rStyle w:val="Strong"/>
          <w:b w:val="0"/>
          <w:bCs w:val="0"/>
          <w:color w:val="002060"/>
          <w:sz w:val="36"/>
          <w:szCs w:val="36"/>
        </w:rPr>
        <w:t>Workflow:</w:t>
      </w:r>
    </w:p>
    <w:p w:rsidR="00E44F6E" w:rsidRPr="00B42997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 w:rsidRPr="00B42997">
        <w:rPr>
          <w:rStyle w:val="Strong"/>
          <w:b w:val="0"/>
          <w:bCs w:val="0"/>
          <w:color w:val="002060"/>
          <w:sz w:val="28"/>
          <w:szCs w:val="28"/>
        </w:rPr>
        <w:t>Initialization:</w:t>
      </w:r>
    </w:p>
    <w:p w:rsidR="00E44F6E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MCAL initia</w:t>
      </w:r>
      <w:r w:rsidR="009102B7">
        <w:rPr>
          <w:rStyle w:val="Strong"/>
          <w:b w:val="0"/>
          <w:bCs w:val="0"/>
          <w:color w:val="002060"/>
          <w:sz w:val="24"/>
          <w:szCs w:val="24"/>
        </w:rPr>
        <w:t>lizes GPIO pins for the RGB LED</w:t>
      </w:r>
    </w:p>
    <w:p w:rsidR="009102B7" w:rsidRPr="00E35835" w:rsidRDefault="009102B7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>
        <w:rPr>
          <w:rStyle w:val="Strong"/>
          <w:b w:val="0"/>
          <w:bCs w:val="0"/>
          <w:color w:val="002060"/>
          <w:sz w:val="24"/>
          <w:szCs w:val="24"/>
        </w:rPr>
        <w:t xml:space="preserve">And initialize GPT(Timer) to generate time and pwm. </w:t>
      </w:r>
    </w:p>
    <w:p w:rsidR="00E44F6E" w:rsidRPr="00E35835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HAL initializes LED and button components.</w:t>
      </w:r>
    </w:p>
    <w:p w:rsidR="00E44F6E" w:rsidRPr="00B42997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 w:rsidRPr="00B42997">
        <w:rPr>
          <w:rStyle w:val="Strong"/>
          <w:b w:val="0"/>
          <w:bCs w:val="0"/>
          <w:color w:val="002060"/>
          <w:sz w:val="28"/>
          <w:szCs w:val="28"/>
        </w:rPr>
        <w:t>Button Press Detection:</w:t>
      </w:r>
    </w:p>
    <w:p w:rsidR="00E44F6E" w:rsidRPr="00E35835" w:rsidRDefault="00E44F6E" w:rsidP="00E44F6E">
      <w:pPr>
        <w:pStyle w:val="ListParagraph"/>
        <w:ind w:firstLine="72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HAL layer monitors the button state and detects button presses.</w:t>
      </w:r>
    </w:p>
    <w:p w:rsidR="00E44F6E" w:rsidRPr="00B42997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 w:rsidRPr="00B42997">
        <w:rPr>
          <w:rStyle w:val="Strong"/>
          <w:b w:val="0"/>
          <w:bCs w:val="0"/>
          <w:color w:val="002060"/>
          <w:sz w:val="28"/>
          <w:szCs w:val="28"/>
        </w:rPr>
        <w:t>RGB LED Control:</w:t>
      </w:r>
    </w:p>
    <w:p w:rsidR="00E44F6E" w:rsidRPr="00E35835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Based on button presses, the HAL layer controls the RGB LED through the MCAL GPIO driver.</w:t>
      </w:r>
    </w:p>
    <w:p w:rsidR="00E44F6E" w:rsidRPr="00E35835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Possible actions: turn on, turn off, change color.</w:t>
      </w:r>
    </w:p>
    <w:p w:rsidR="00E44F6E" w:rsidRPr="00E35835" w:rsidRDefault="00E44F6E" w:rsidP="00E44F6E">
      <w:pPr>
        <w:pStyle w:val="ListParagraph"/>
        <w:rPr>
          <w:color w:val="002060"/>
          <w:sz w:val="36"/>
          <w:szCs w:val="36"/>
        </w:rPr>
      </w:pPr>
    </w:p>
    <w:p w:rsidR="00E44F6E" w:rsidRPr="00E35835" w:rsidRDefault="00E44F6E" w:rsidP="00E44F6E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E35835">
        <w:rPr>
          <w:rStyle w:val="Strong"/>
          <w:b w:val="0"/>
          <w:bCs w:val="0"/>
          <w:color w:val="002060"/>
          <w:sz w:val="36"/>
          <w:szCs w:val="36"/>
        </w:rPr>
        <w:t>Benefits:</w:t>
      </w:r>
    </w:p>
    <w:p w:rsidR="00E44F6E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>
        <w:rPr>
          <w:rStyle w:val="Strong"/>
          <w:b w:val="0"/>
          <w:bCs w:val="0"/>
          <w:color w:val="002060"/>
          <w:sz w:val="28"/>
          <w:szCs w:val="28"/>
        </w:rPr>
        <w:t>Modularity</w:t>
      </w:r>
    </w:p>
    <w:p w:rsidR="00E44F6E" w:rsidRPr="00E35835" w:rsidRDefault="00E44F6E" w:rsidP="00E44F6E">
      <w:pPr>
        <w:pStyle w:val="ListParagraph"/>
        <w:ind w:left="1440" w:firstLine="6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Each layer is modular, making it easier to modify or extend functionalities.</w:t>
      </w:r>
    </w:p>
    <w:p w:rsidR="00E44F6E" w:rsidRPr="00E35835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</w:p>
    <w:p w:rsidR="00E44F6E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>
        <w:rPr>
          <w:rStyle w:val="Strong"/>
          <w:b w:val="0"/>
          <w:bCs w:val="0"/>
          <w:color w:val="002060"/>
          <w:sz w:val="28"/>
          <w:szCs w:val="28"/>
        </w:rPr>
        <w:t>Abstraction</w:t>
      </w:r>
    </w:p>
    <w:p w:rsidR="00E44F6E" w:rsidRPr="00E35835" w:rsidRDefault="00E44F6E" w:rsidP="00E44F6E">
      <w:pPr>
        <w:pStyle w:val="ListParagraph"/>
        <w:ind w:firstLine="72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Higher layers abstract hardware details, promoting code readability.</w:t>
      </w:r>
    </w:p>
    <w:p w:rsidR="00E44F6E" w:rsidRPr="00E35835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</w:p>
    <w:p w:rsidR="00E44F6E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>
        <w:rPr>
          <w:rStyle w:val="Strong"/>
          <w:b w:val="0"/>
          <w:bCs w:val="0"/>
          <w:color w:val="002060"/>
          <w:sz w:val="28"/>
          <w:szCs w:val="28"/>
        </w:rPr>
        <w:t>Consistency</w:t>
      </w:r>
    </w:p>
    <w:p w:rsidR="00E44F6E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 xml:space="preserve"> Standard library names in the common layer ensure consistent coding practices.</w:t>
      </w:r>
    </w:p>
    <w:p w:rsidR="00E44F6E" w:rsidRPr="00E35835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</w:p>
    <w:p w:rsidR="00E44F6E" w:rsidRPr="00E35835" w:rsidRDefault="00E44F6E" w:rsidP="00E44F6E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E35835">
        <w:rPr>
          <w:rStyle w:val="Strong"/>
          <w:b w:val="0"/>
          <w:bCs w:val="0"/>
          <w:color w:val="002060"/>
          <w:sz w:val="36"/>
          <w:szCs w:val="36"/>
        </w:rPr>
        <w:t>Conclusion:</w:t>
      </w:r>
    </w:p>
    <w:p w:rsidR="00E44F6E" w:rsidRDefault="00E44F6E" w:rsidP="00E44F6E">
      <w:pPr>
        <w:ind w:left="720"/>
        <w:rPr>
          <w:rStyle w:val="Strong"/>
          <w:b w:val="0"/>
          <w:bCs w:val="0"/>
          <w:color w:val="002060"/>
          <w:sz w:val="28"/>
          <w:szCs w:val="28"/>
        </w:rPr>
      </w:pPr>
      <w:r w:rsidRPr="00E35835">
        <w:rPr>
          <w:rStyle w:val="Strong"/>
          <w:b w:val="0"/>
          <w:bCs w:val="0"/>
          <w:color w:val="002060"/>
          <w:sz w:val="28"/>
          <w:szCs w:val="28"/>
        </w:rPr>
        <w:t xml:space="preserve"> This project showcases a well-organized architecture with separate layers, each serving a specific purpose. The use of MCAL, HAL, </w:t>
      </w:r>
      <w:r w:rsidR="00F6539C">
        <w:rPr>
          <w:rStyle w:val="Strong"/>
          <w:b w:val="0"/>
          <w:bCs w:val="0"/>
          <w:color w:val="002060"/>
          <w:sz w:val="28"/>
          <w:szCs w:val="28"/>
        </w:rPr>
        <w:t xml:space="preserve">Service Layer </w:t>
      </w:r>
      <w:r w:rsidRPr="00E35835">
        <w:rPr>
          <w:rStyle w:val="Strong"/>
          <w:b w:val="0"/>
          <w:bCs w:val="0"/>
          <w:color w:val="002060"/>
          <w:sz w:val="28"/>
          <w:szCs w:val="28"/>
        </w:rPr>
        <w:t xml:space="preserve">and a Common Layer contributes to </w:t>
      </w:r>
      <w:r w:rsidRPr="00E35835">
        <w:rPr>
          <w:rStyle w:val="Strong"/>
          <w:b w:val="0"/>
          <w:bCs w:val="0"/>
          <w:color w:val="002060"/>
          <w:sz w:val="28"/>
          <w:szCs w:val="28"/>
        </w:rPr>
        <w:lastRenderedPageBreak/>
        <w:t>code clarity, maintainability, and scalability, making it easier to manage and expand the functionality of the RGB LED control system.</w:t>
      </w:r>
    </w:p>
    <w:p w:rsidR="00E44F6E" w:rsidRDefault="00E44F6E" w:rsidP="00E44F6E">
      <w:pPr>
        <w:ind w:left="720"/>
        <w:rPr>
          <w:rStyle w:val="Strong"/>
          <w:b w:val="0"/>
          <w:bCs w:val="0"/>
          <w:color w:val="002060"/>
          <w:sz w:val="28"/>
          <w:szCs w:val="28"/>
        </w:rPr>
      </w:pPr>
    </w:p>
    <w:p w:rsidR="00E44F6E" w:rsidRDefault="00E44F6E" w:rsidP="00E44F6E">
      <w:pPr>
        <w:rPr>
          <w:b/>
          <w:bCs/>
          <w:color w:val="002060"/>
          <w:sz w:val="44"/>
          <w:szCs w:val="44"/>
          <w:u w:val="single"/>
        </w:rPr>
      </w:pPr>
      <w:r w:rsidRPr="00C20CDA">
        <w:rPr>
          <w:b/>
          <w:bCs/>
          <w:color w:val="002060"/>
          <w:sz w:val="44"/>
          <w:szCs w:val="44"/>
          <w:u w:val="single"/>
        </w:rPr>
        <w:t>High Level Design</w:t>
      </w:r>
    </w:p>
    <w:p w:rsidR="00E44F6E" w:rsidRPr="00C20CDA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C20CDA">
        <w:rPr>
          <w:color w:val="002060"/>
          <w:sz w:val="36"/>
          <w:szCs w:val="36"/>
        </w:rPr>
        <w:t>Layered Architecture</w:t>
      </w:r>
    </w:p>
    <w:p w:rsidR="00E44F6E" w:rsidRPr="0004742E" w:rsidRDefault="008C50DF" w:rsidP="00E44F6E">
      <w:pPr>
        <w:rPr>
          <w:b/>
          <w:bCs/>
          <w:color w:val="002060"/>
          <w:sz w:val="44"/>
          <w:szCs w:val="44"/>
          <w:u w:val="single"/>
        </w:rPr>
      </w:pPr>
      <w:r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498231</wp:posOffset>
                </wp:positionH>
                <wp:positionV relativeFrom="paragraph">
                  <wp:posOffset>208231</wp:posOffset>
                </wp:positionV>
                <wp:extent cx="538968" cy="1570893"/>
                <wp:effectExtent l="38100" t="38100" r="71120" b="8699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968" cy="157089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6CF3" w:rsidRPr="008C50DF" w:rsidRDefault="006C6CF3" w:rsidP="008C50D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COMMON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6" o:spid="_x0000_s1026" style="position:absolute;margin-left:39.25pt;margin-top:16.4pt;width:42.45pt;height:123.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" fillcolor="#00a0b8 [3204]" stroked="f" strokeweight="2pt">
                <v:shadow on="t" color="black" opacity="26214f" origin="-.5,-.5" offset=".74836mm,.74836mm"/>
                <v:textbox>
                  <w:txbxContent>
                    <w:p w:rsidR="006C6CF3" w:rsidRPr="008C50DF" w:rsidRDefault="006C6CF3" w:rsidP="008C50D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</w:pPr>
                      <w:r w:rsidRPr="008C50DF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COMMON</w:t>
                      </w:r>
                    </w:p>
                  </w:txbxContent>
                </v:textbox>
              </v:rect>
            </w:pict>
          </mc:Fallback>
        </mc:AlternateContent>
      </w:r>
      <w:r w:rsidR="00162503"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1254369</wp:posOffset>
                </wp:positionH>
                <wp:positionV relativeFrom="paragraph">
                  <wp:posOffset>196508</wp:posOffset>
                </wp:positionV>
                <wp:extent cx="3001108" cy="427892"/>
                <wp:effectExtent l="38100" t="57150" r="46990" b="4889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1108" cy="4278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innerShdw blurRad="63500" dist="50800" dir="16200000">
                            <a:prstClr val="black">
                              <a:alpha val="50000"/>
                            </a:prstClr>
                          </a:innerShdw>
                        </a:effectLst>
                        <a:scene3d>
                          <a:camera prst="orthographicFront"/>
                          <a:lightRig rig="threePt" dir="t"/>
                        </a:scene3d>
                        <a:sp3d prstMaterial="dkEdge">
                          <a:bevelB prst="convex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6CF3" w:rsidRPr="008C50DF" w:rsidRDefault="006C6CF3" w:rsidP="008C50DF">
                            <w:pPr>
                              <w:jc w:val="center"/>
                              <w:rPr>
                                <w:rStyle w:val="Strong"/>
                                <w:color w:val="000000" w:themeColor="text1"/>
                                <w:sz w:val="14"/>
                                <w:szCs w:val="14"/>
                                <w14:props3d w14:extrusionH="57150" w14:contourW="0" w14:prstMaterial="warmMatte">
                                  <w14:bevelT w14:w="38100" w14:h="0" w14:prst="circle"/>
                                  <w14:bevelB w14:w="38100" w14:h="38100" w14:prst="circle"/>
                                </w14:props3d>
                              </w:rPr>
                            </w:pPr>
                            <w:r w:rsidRPr="008C50DF">
                              <w:rPr>
                                <w:rStyle w:val="Strong"/>
                                <w:color w:val="000000" w:themeColor="text1"/>
                                <w:sz w:val="14"/>
                                <w:szCs w:val="14"/>
                                <w14:props3d w14:extrusionH="57150" w14:contourW="0" w14:prstMaterial="warmMatte">
                                  <w14:bevelT w14:w="38100" w14:h="0" w14:prst="circle"/>
                                </w14:props3d>
                              </w:rP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  <a:sp3d extrusionH="57150">
                          <a:bevelT w="38100" h="38100"/>
                          <a:bevelB w="381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7" style="position:absolute;margin-left:98.75pt;margin-top:15.45pt;width:236.3pt;height:33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" fillcolor="#00a0b8 [3204]" stroked="f" strokeweight="2pt">
                <v:textbox>
                  <w:txbxContent>
                    <w:p w:rsidR="006C6CF3" w:rsidRPr="008C50DF" w:rsidRDefault="006C6CF3" w:rsidP="008C50DF">
                      <w:pPr>
                        <w:jc w:val="center"/>
                        <w:rPr>
                          <w:rStyle w:val="Strong"/>
                          <w:color w:val="000000" w:themeColor="text1"/>
                          <w:sz w:val="14"/>
                          <w:szCs w:val="14"/>
                          <w14:props3d w14:extrusionH="57150" w14:contourW="0" w14:prstMaterial="warmMatte">
                            <w14:bevelT w14:w="38100" w14:h="0" w14:prst="circle"/>
                            <w14:bevelB w14:w="38100" w14:h="38100" w14:prst="circle"/>
                          </w14:props3d>
                        </w:rPr>
                      </w:pPr>
                      <w:r w:rsidRPr="008C50DF">
                        <w:rPr>
                          <w:rStyle w:val="Strong"/>
                          <w:color w:val="000000" w:themeColor="text1"/>
                          <w:sz w:val="14"/>
                          <w:szCs w:val="14"/>
                          <w14:props3d w14:extrusionH="57150" w14:contourW="0" w14:prstMaterial="warmMatte">
                            <w14:bevelT w14:w="38100" w14:h="0" w14:prst="circle"/>
                          </w14:props3d>
                        </w:rPr>
                        <w:t>APP</w:t>
                      </w:r>
                    </w:p>
                  </w:txbxContent>
                </v:textbox>
              </v:rect>
            </w:pict>
          </mc:Fallback>
        </mc:AlternateContent>
      </w:r>
    </w:p>
    <w:p w:rsidR="00E44F6E" w:rsidRDefault="00162503" w:rsidP="00E44F6E">
      <w:pPr>
        <w:pStyle w:val="ListParagraph"/>
        <w:rPr>
          <w:b/>
          <w:bCs/>
          <w:color w:val="002060"/>
          <w:sz w:val="44"/>
          <w:szCs w:val="44"/>
          <w:u w:val="single"/>
        </w:rPr>
      </w:pPr>
      <w:r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1283677</wp:posOffset>
                </wp:positionH>
                <wp:positionV relativeFrom="paragraph">
                  <wp:posOffset>239346</wp:posOffset>
                </wp:positionV>
                <wp:extent cx="1101578" cy="410210"/>
                <wp:effectExtent l="0" t="0" r="3810" b="889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578" cy="410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6CF3" w:rsidRPr="008C50DF" w:rsidRDefault="006C6CF3" w:rsidP="008C50D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SERVICE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Timer </w:t>
                            </w: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Manager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6C6CF3" w:rsidRDefault="006C6C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8" style="position:absolute;left:0;text-align:left;margin-left:101.1pt;margin-top:18.85pt;width:86.75pt;height:32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" fillcolor="#00a0b8 [3204]" stroked="f" strokeweight="2pt">
                <v:textbox>
                  <w:txbxContent>
                    <w:p w:rsidR="006C6CF3" w:rsidRPr="008C50DF" w:rsidRDefault="006C6CF3" w:rsidP="008C50D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 w:rsidRPr="008C5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SERVICE </w:t>
                      </w: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Timer </w:t>
                      </w:r>
                      <w:r w:rsidRPr="008C50DF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Manager</w:t>
                      </w: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  <w:p w:rsidR="006C6CF3" w:rsidRDefault="006C6CF3"/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2450122</wp:posOffset>
                </wp:positionH>
                <wp:positionV relativeFrom="paragraph">
                  <wp:posOffset>239346</wp:posOffset>
                </wp:positionV>
                <wp:extent cx="1804865" cy="410210"/>
                <wp:effectExtent l="0" t="0" r="5080" b="889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865" cy="410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6CF3" w:rsidRPr="008C50DF" w:rsidRDefault="006C6CF3" w:rsidP="008C50D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HAL</w:t>
                            </w: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(led, Button)</w:t>
                            </w:r>
                          </w:p>
                          <w:p w:rsidR="006C6CF3" w:rsidRPr="008C50DF" w:rsidRDefault="006C6CF3" w:rsidP="008C50D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:rsidR="006C6CF3" w:rsidRDefault="006C6CF3" w:rsidP="008C50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9" style="position:absolute;left:0;text-align:left;margin-left:192.9pt;margin-top:18.85pt;width:142.1pt;height:32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" fillcolor="#00a0b8 [3204]" stroked="f" strokeweight="2pt">
                <v:textbox>
                  <w:txbxContent>
                    <w:p w:rsidR="006C6CF3" w:rsidRPr="008C50DF" w:rsidRDefault="006C6CF3" w:rsidP="008C50D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C50DF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HAL</w:t>
                      </w:r>
                      <w:r w:rsidRPr="008C50DF"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8C50DF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(led, Button)</w:t>
                      </w:r>
                    </w:p>
                    <w:p w:rsidR="006C6CF3" w:rsidRPr="008C50DF" w:rsidRDefault="006C6CF3" w:rsidP="008C50D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:rsidR="006C6CF3" w:rsidRDefault="006C6CF3" w:rsidP="008C50DF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44F6E" w:rsidRDefault="00162503" w:rsidP="00E44F6E">
      <w:pPr>
        <w:pStyle w:val="ListParagraph"/>
        <w:rPr>
          <w:b/>
          <w:bCs/>
          <w:color w:val="002060"/>
          <w:sz w:val="44"/>
          <w:szCs w:val="44"/>
          <w:u w:val="single"/>
        </w:rPr>
      </w:pPr>
      <w:r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1283677</wp:posOffset>
                </wp:positionH>
                <wp:positionV relativeFrom="paragraph">
                  <wp:posOffset>245061</wp:posOffset>
                </wp:positionV>
                <wp:extent cx="386862" cy="591576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2" cy="5915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6CF3" w:rsidRDefault="006C6CF3" w:rsidP="008C50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30" style="position:absolute;left:0;text-align:left;margin-left:101.1pt;margin-top:19.3pt;width:30.45pt;height:4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" fillcolor="#00a0b8 [3204]" stroked="f" strokeweight="2pt">
                <v:textbox>
                  <w:txbxContent>
                    <w:p w:rsidR="006C6CF3" w:rsidRDefault="006C6CF3" w:rsidP="008C50D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44F6E" w:rsidRDefault="00162503" w:rsidP="00E44F6E">
      <w:pPr>
        <w:pStyle w:val="ListParagraph"/>
        <w:rPr>
          <w:b/>
          <w:bCs/>
          <w:color w:val="002060"/>
          <w:sz w:val="44"/>
          <w:szCs w:val="44"/>
          <w:u w:val="single"/>
        </w:rPr>
      </w:pPr>
      <w:r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1787769</wp:posOffset>
                </wp:positionH>
                <wp:positionV relativeFrom="paragraph">
                  <wp:posOffset>4592</wp:posOffset>
                </wp:positionV>
                <wp:extent cx="2479236" cy="427892"/>
                <wp:effectExtent l="0" t="0" r="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9236" cy="4278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6CF3" w:rsidRPr="008C50DF" w:rsidRDefault="006C6CF3" w:rsidP="008C50D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MCAL (DIO , GPT</w:t>
                            </w: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31" style="position:absolute;left:0;text-align:left;margin-left:140.75pt;margin-top:.35pt;width:195.2pt;height:33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" fillcolor="#00a0b8 [3204]" stroked="f" strokeweight="2pt">
                <v:textbox>
                  <w:txbxContent>
                    <w:p w:rsidR="006C6CF3" w:rsidRPr="008C50DF" w:rsidRDefault="006C6CF3" w:rsidP="008C50D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MCAL (DIO , GPT</w:t>
                      </w:r>
                      <w:r w:rsidRPr="008C50DF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162503" w:rsidRPr="00041435" w:rsidRDefault="00162503" w:rsidP="00041435">
      <w:pPr>
        <w:rPr>
          <w:b/>
          <w:bCs/>
          <w:color w:val="002060"/>
          <w:sz w:val="44"/>
          <w:szCs w:val="44"/>
          <w:u w:val="single"/>
        </w:rPr>
      </w:pPr>
    </w:p>
    <w:p w:rsidR="00E44F6E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04742E">
        <w:rPr>
          <w:color w:val="002060"/>
          <w:sz w:val="36"/>
          <w:szCs w:val="36"/>
        </w:rPr>
        <w:t>Modules Descriptions</w:t>
      </w: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MCAL 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GPIO driver</w:t>
      </w:r>
      <w:r>
        <w:rPr>
          <w:color w:val="002060"/>
          <w:sz w:val="24"/>
          <w:szCs w:val="24"/>
        </w:rPr>
        <w:t xml:space="preserve"> </w:t>
      </w:r>
      <w:r w:rsidRPr="00E35835">
        <w:rPr>
          <w:color w:val="002060"/>
          <w:sz w:val="24"/>
          <w:szCs w:val="24"/>
        </w:rPr>
        <w:t>: Provides low-level functions for GPIO pin initialization, reading, and writing</w:t>
      </w:r>
      <w:r>
        <w:rPr>
          <w:color w:val="002060"/>
          <w:sz w:val="24"/>
          <w:szCs w:val="24"/>
        </w:rPr>
        <w:t xml:space="preserve"> to control  RGB Leds signals</w:t>
      </w:r>
      <w:r w:rsidRPr="00E35835">
        <w:rPr>
          <w:color w:val="002060"/>
          <w:sz w:val="24"/>
          <w:szCs w:val="24"/>
        </w:rPr>
        <w:t>.</w:t>
      </w:r>
    </w:p>
    <w:p w:rsidR="00E44F6E" w:rsidRDefault="00E44F6E" w:rsidP="00E44F6E">
      <w:pPr>
        <w:pStyle w:val="ListParagraph"/>
        <w:rPr>
          <w:color w:val="002060"/>
          <w:sz w:val="36"/>
          <w:szCs w:val="36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HAL 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 xml:space="preserve">LED </w:t>
      </w:r>
      <w:r>
        <w:rPr>
          <w:color w:val="002060"/>
          <w:sz w:val="24"/>
          <w:szCs w:val="24"/>
        </w:rPr>
        <w:t>driver</w:t>
      </w:r>
      <w:r w:rsidRPr="00E35835">
        <w:rPr>
          <w:color w:val="002060"/>
          <w:sz w:val="24"/>
          <w:szCs w:val="24"/>
        </w:rPr>
        <w:t xml:space="preserve">: control the RGB LED (e.g., </w:t>
      </w:r>
      <w:r>
        <w:rPr>
          <w:color w:val="002060"/>
          <w:sz w:val="24"/>
          <w:szCs w:val="24"/>
        </w:rPr>
        <w:t>led initialization , led</w:t>
      </w:r>
      <w:r w:rsidRPr="00E35835">
        <w:rPr>
          <w:color w:val="002060"/>
          <w:sz w:val="24"/>
          <w:szCs w:val="24"/>
        </w:rPr>
        <w:t xml:space="preserve"> on, </w:t>
      </w:r>
      <w:r>
        <w:rPr>
          <w:color w:val="002060"/>
          <w:sz w:val="24"/>
          <w:szCs w:val="24"/>
        </w:rPr>
        <w:t>led</w:t>
      </w:r>
      <w:r w:rsidRPr="00E35835">
        <w:rPr>
          <w:color w:val="002060"/>
          <w:sz w:val="24"/>
          <w:szCs w:val="24"/>
        </w:rPr>
        <w:t xml:space="preserve"> off , </w:t>
      </w:r>
      <w:r>
        <w:rPr>
          <w:color w:val="002060"/>
          <w:sz w:val="24"/>
          <w:szCs w:val="24"/>
        </w:rPr>
        <w:t xml:space="preserve">led toggle) 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 xml:space="preserve">Button </w:t>
      </w:r>
      <w:r>
        <w:rPr>
          <w:color w:val="002060"/>
          <w:sz w:val="24"/>
          <w:szCs w:val="24"/>
        </w:rPr>
        <w:t>driver</w:t>
      </w:r>
      <w:r w:rsidRPr="00E35835">
        <w:rPr>
          <w:color w:val="002060"/>
          <w:sz w:val="24"/>
          <w:szCs w:val="24"/>
        </w:rPr>
        <w:t xml:space="preserve">: Handles button-related operations (e.g., </w:t>
      </w:r>
      <w:r>
        <w:rPr>
          <w:color w:val="002060"/>
          <w:sz w:val="24"/>
          <w:szCs w:val="24"/>
        </w:rPr>
        <w:t xml:space="preserve">button initialization, </w:t>
      </w:r>
      <w:r w:rsidRPr="00E35835">
        <w:rPr>
          <w:color w:val="002060"/>
          <w:sz w:val="24"/>
          <w:szCs w:val="24"/>
        </w:rPr>
        <w:t>detecting button presses).</w:t>
      </w:r>
      <w:r w:rsidR="00041435">
        <w:rPr>
          <w:color w:val="002060"/>
          <w:sz w:val="24"/>
          <w:szCs w:val="24"/>
        </w:rPr>
        <w:t>\</w:t>
      </w:r>
    </w:p>
    <w:p w:rsidR="00041435" w:rsidRDefault="00041435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041435" w:rsidRPr="00B42997" w:rsidRDefault="00041435" w:rsidP="00041435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Service </w:t>
      </w:r>
      <w:r w:rsidRPr="00B42997">
        <w:rPr>
          <w:color w:val="002060"/>
          <w:sz w:val="28"/>
          <w:szCs w:val="28"/>
        </w:rPr>
        <w:t>Layer</w:t>
      </w:r>
    </w:p>
    <w:p w:rsidR="00041435" w:rsidRDefault="00041435" w:rsidP="00041435">
      <w:pPr>
        <w:pStyle w:val="ListParagraph"/>
        <w:ind w:left="144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Control MCAL drivers in App layer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C</w:t>
      </w:r>
      <w:r>
        <w:rPr>
          <w:color w:val="002060"/>
          <w:sz w:val="28"/>
          <w:szCs w:val="28"/>
        </w:rPr>
        <w:t xml:space="preserve">ommon </w:t>
      </w:r>
      <w:r w:rsidRPr="00B42997">
        <w:rPr>
          <w:color w:val="002060"/>
          <w:sz w:val="28"/>
          <w:szCs w:val="28"/>
        </w:rPr>
        <w:t>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Standard Library Names: to serve all project layers 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App </w:t>
      </w:r>
      <w:r w:rsidRPr="00B42997">
        <w:rPr>
          <w:color w:val="002060"/>
          <w:sz w:val="28"/>
          <w:szCs w:val="28"/>
        </w:rPr>
        <w:t>Layer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This is the application i want to do 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04742E">
        <w:rPr>
          <w:color w:val="002060"/>
          <w:sz w:val="36"/>
          <w:szCs w:val="36"/>
        </w:rPr>
        <w:t>Drivers Documentations</w:t>
      </w: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 w:rsidRPr="0004742E">
        <w:rPr>
          <w:color w:val="002060"/>
          <w:sz w:val="28"/>
          <w:szCs w:val="28"/>
        </w:rPr>
        <w:t>GPIO</w:t>
      </w:r>
    </w:p>
    <w:p w:rsidR="00E44F6E" w:rsidRDefault="00E44F6E" w:rsidP="00E44F6E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MCAL Layer)</w:t>
      </w:r>
    </w:p>
    <w:p w:rsidR="00E44F6E" w:rsidRDefault="00E44F6E" w:rsidP="00E44F6E">
      <w:pPr>
        <w:pStyle w:val="ListParagraph"/>
        <w:ind w:left="1530"/>
        <w:rPr>
          <w:color w:val="002060"/>
          <w:sz w:val="28"/>
          <w:szCs w:val="28"/>
        </w:rPr>
      </w:pPr>
    </w:p>
    <w:p w:rsidR="00E44F6E" w:rsidRPr="0004742E" w:rsidRDefault="00E44F6E" w:rsidP="00E44F6E">
      <w:pPr>
        <w:pStyle w:val="ListParagraph"/>
        <w:ind w:left="1440"/>
        <w:rPr>
          <w:b/>
          <w:bCs/>
          <w:color w:val="002060"/>
        </w:rPr>
      </w:pPr>
      <w:r w:rsidRPr="0004742E">
        <w:rPr>
          <w:b/>
          <w:bCs/>
          <w:color w:val="002060"/>
        </w:rPr>
        <w:t>1-</w:t>
      </w:r>
    </w:p>
    <w:p w:rsidR="00E44F6E" w:rsidRPr="0004742E" w:rsidRDefault="00E44F6E" w:rsidP="00E44F6E">
      <w:pPr>
        <w:pStyle w:val="ListParagraph"/>
        <w:ind w:left="1440"/>
        <w:rPr>
          <w:b/>
          <w:bCs/>
          <w:color w:val="002060"/>
        </w:rPr>
      </w:pPr>
      <w:r w:rsidRPr="0004742E">
        <w:rPr>
          <w:rStyle w:val="Strong"/>
          <w:color w:val="002060"/>
        </w:rPr>
        <w:t>enu_MGPIO_errorStatus_t MGPIO_init(str_MGPIO_configuration_t *ptr_str_MGPIO_config)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Initializes a GPIO pin based on the provided configuration.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E44F6E" w:rsidRPr="0004742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</w:t>
      </w:r>
      <w:r>
        <w:rPr>
          <w:rStyle w:val="Strong"/>
          <w:b w:val="0"/>
          <w:bCs w:val="0"/>
          <w:color w:val="002060"/>
        </w:rPr>
        <w:t xml:space="preserve">ptr_str_MGPIO_config </w:t>
      </w:r>
      <w:r w:rsidRPr="0004742E">
        <w:rPr>
          <w:rStyle w:val="Strong"/>
          <w:b w:val="0"/>
          <w:bCs w:val="0"/>
          <w:color w:val="002060"/>
        </w:rPr>
        <w:t>P</w:t>
      </w:r>
      <w:r>
        <w:rPr>
          <w:rStyle w:val="Strong"/>
          <w:b w:val="0"/>
          <w:bCs w:val="0"/>
          <w:color w:val="002060"/>
        </w:rPr>
        <w:t>ointer to a structure contain</w:t>
      </w:r>
      <w:r w:rsidRPr="0004742E">
        <w:rPr>
          <w:rStyle w:val="Strong"/>
          <w:b w:val="0"/>
          <w:bCs w:val="0"/>
          <w:color w:val="002060"/>
        </w:rPr>
        <w:t xml:space="preserve"> GPIO</w:t>
      </w:r>
      <w:r>
        <w:rPr>
          <w:rStyle w:val="Strong"/>
          <w:b w:val="0"/>
          <w:bCs w:val="0"/>
          <w:color w:val="002060"/>
        </w:rPr>
        <w:t xml:space="preserve"> config</w:t>
      </w:r>
      <w:r w:rsidRPr="0004742E">
        <w:rPr>
          <w:rStyle w:val="Strong"/>
          <w:b w:val="0"/>
          <w:bCs w:val="0"/>
          <w:color w:val="002060"/>
        </w:rPr>
        <w:t xml:space="preserve"> </w:t>
      </w:r>
      <w:r>
        <w:rPr>
          <w:rStyle w:val="Strong"/>
          <w:b w:val="0"/>
          <w:bCs w:val="0"/>
          <w:color w:val="002060"/>
        </w:rPr>
        <w:t xml:space="preserve">             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Return: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       </w:t>
      </w:r>
      <w:r w:rsidRPr="0004742E">
        <w:rPr>
          <w:rStyle w:val="Strong"/>
          <w:b w:val="0"/>
          <w:bCs w:val="0"/>
          <w:color w:val="002060"/>
        </w:rPr>
        <w:t>GPIO_OK: Successful initialization.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        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GPIO_NULL_POINTER: Null pointer argument.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       </w:t>
      </w:r>
      <w:r w:rsidRPr="0004742E">
        <w:rPr>
          <w:rStyle w:val="Strong"/>
          <w:b w:val="0"/>
          <w:bCs w:val="0"/>
          <w:color w:val="002060"/>
        </w:rPr>
        <w:t>GPIO_PORT_ERROR: Invalid port number.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     GPIO_PIN_ERROR: Invalid pin number.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     GPIO_DIRECTION_ERROR: Invalid pin direction.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</w:t>
      </w:r>
      <w:r>
        <w:rPr>
          <w:rStyle w:val="Strong"/>
          <w:b w:val="0"/>
          <w:bCs w:val="0"/>
          <w:color w:val="002060"/>
        </w:rPr>
        <w:t xml:space="preserve">   </w:t>
      </w:r>
      <w:r w:rsidRPr="0004742E">
        <w:rPr>
          <w:rStyle w:val="Strong"/>
          <w:b w:val="0"/>
          <w:bCs w:val="0"/>
          <w:color w:val="002060"/>
        </w:rPr>
        <w:t xml:space="preserve">     GPIO_MODE_ERROR: Invalid mode selection.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     GPIO_OUT_CURRENT_ERROR: Invalid output current.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     GPIO_INTERNAL_TYPE_ERROR: Invalid internal type.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GPIO_VALUE_ERROR: Invalid output level.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</w:p>
    <w:p w:rsidR="00E44F6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2-</w:t>
      </w:r>
    </w:p>
    <w:p w:rsidR="00E44F6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enu_MGPIO_errorStatus_t MGPIO_write(enu_MGPIO_portNumber_t enu_a_portNumber, enu_MGPIO_pinNumber_t enu_a_pinNumber, enu_MGPIO_pinValue_t enu_l_pinValue)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Write a value to a specific GPIO pin.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E44F6E" w:rsidRDefault="00E44F6E" w:rsidP="00E44F6E">
      <w:pPr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lastRenderedPageBreak/>
        <w:t>enu_a_portNumbe</w:t>
      </w:r>
      <w:r>
        <w:rPr>
          <w:rStyle w:val="Strong"/>
          <w:b w:val="0"/>
          <w:bCs w:val="0"/>
          <w:color w:val="002060"/>
        </w:rPr>
        <w:t>r  Select the GPIO port number.</w:t>
      </w:r>
    </w:p>
    <w:p w:rsidR="00E44F6E" w:rsidRPr="0004742E" w:rsidRDefault="00E44F6E" w:rsidP="00E44F6E">
      <w:pPr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enu_a_pinNumber   Select the GPIO pin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enu_l_pinValue    Select the value to be written to the pin (PIN_HIGH_VALUE or PIN_LOW_VALUE).   </w:t>
      </w:r>
      <w:r>
        <w:rPr>
          <w:rStyle w:val="Strong"/>
          <w:b w:val="0"/>
          <w:bCs w:val="0"/>
          <w:color w:val="002060"/>
        </w:rPr>
        <w:t xml:space="preserve">          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Return: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GPIO_OK                     Success operation.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GPIO_PORT_ERROR             Invalid port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GPIO_PIN_ERROR             </w:t>
      </w:r>
      <w:r>
        <w:rPr>
          <w:rStyle w:val="Strong"/>
          <w:b w:val="0"/>
          <w:bCs w:val="0"/>
          <w:color w:val="002060"/>
        </w:rPr>
        <w:t xml:space="preserve">    </w:t>
      </w:r>
      <w:r w:rsidRPr="0004742E">
        <w:rPr>
          <w:rStyle w:val="Strong"/>
          <w:b w:val="0"/>
          <w:bCs w:val="0"/>
          <w:color w:val="002060"/>
        </w:rPr>
        <w:t xml:space="preserve"> Invalid pin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GPIO_VALUE_ERROR            Invalid pin value.</w:t>
      </w:r>
    </w:p>
    <w:p w:rsidR="00E44F6E" w:rsidRDefault="00E44F6E" w:rsidP="00E44F6E">
      <w:pPr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GPIO_PORT_NOT_INITIALIZED   Port not initialized.</w:t>
      </w:r>
    </w:p>
    <w:p w:rsidR="00E44F6E" w:rsidRDefault="00E44F6E" w:rsidP="00E44F6E">
      <w:pPr>
        <w:ind w:left="288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3-</w:t>
      </w:r>
    </w:p>
    <w:p w:rsidR="00E44F6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enu_MGPIO_errorStatus_t MGPIO_read(enu_MGPIO_portNumber_t enu_a_portNumber, enu_MGPIO_pinNumber_t enu_a_pinNumber, boolean *ptr_arg_pinValue)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Read the value of a specific GPIO pin.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enu_a_portNumber    Select the GPIO port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enu_a_pinNumber     Select the GPIO pin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ptr_arg_pinValue    </w:t>
      </w:r>
      <w:r>
        <w:rPr>
          <w:rStyle w:val="Strong"/>
          <w:b w:val="0"/>
          <w:bCs w:val="0"/>
          <w:color w:val="002060"/>
        </w:rPr>
        <w:t xml:space="preserve">    </w:t>
      </w:r>
      <w:r w:rsidRPr="0004742E">
        <w:rPr>
          <w:rStyle w:val="Strong"/>
          <w:b w:val="0"/>
          <w:bCs w:val="0"/>
          <w:color w:val="002060"/>
        </w:rPr>
        <w:t>Pointer to a boolean variable to store the read value.</w:t>
      </w:r>
    </w:p>
    <w:p w:rsidR="00E44F6E" w:rsidRPr="0004742E" w:rsidRDefault="00E44F6E" w:rsidP="00E44F6E">
      <w:pPr>
        <w:spacing w:before="0" w:after="0" w:line="240" w:lineRule="auto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GPIO_OK                    </w:t>
      </w:r>
      <w:r>
        <w:rPr>
          <w:rStyle w:val="Strong"/>
          <w:b w:val="0"/>
          <w:bCs w:val="0"/>
          <w:color w:val="002060"/>
        </w:rPr>
        <w:t xml:space="preserve">                     </w:t>
      </w:r>
      <w:r w:rsidRPr="0004742E">
        <w:rPr>
          <w:rStyle w:val="Strong"/>
          <w:b w:val="0"/>
          <w:bCs w:val="0"/>
          <w:color w:val="002060"/>
        </w:rPr>
        <w:t xml:space="preserve">  Success operation.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GPIO_PORT_ERROR          </w:t>
      </w:r>
      <w:r>
        <w:rPr>
          <w:rStyle w:val="Strong"/>
          <w:b w:val="0"/>
          <w:bCs w:val="0"/>
          <w:color w:val="002060"/>
        </w:rPr>
        <w:tab/>
        <w:t xml:space="preserve">     </w:t>
      </w:r>
      <w:r w:rsidRPr="0004742E">
        <w:rPr>
          <w:rStyle w:val="Strong"/>
          <w:b w:val="0"/>
          <w:bCs w:val="0"/>
          <w:color w:val="002060"/>
        </w:rPr>
        <w:t xml:space="preserve">    Invalid port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GPIO_PIN_ERROR              </w:t>
      </w:r>
      <w:r>
        <w:rPr>
          <w:rStyle w:val="Strong"/>
          <w:b w:val="0"/>
          <w:bCs w:val="0"/>
          <w:color w:val="002060"/>
        </w:rPr>
        <w:t xml:space="preserve">             </w:t>
      </w:r>
      <w:r w:rsidRPr="0004742E">
        <w:rPr>
          <w:rStyle w:val="Strong"/>
          <w:b w:val="0"/>
          <w:bCs w:val="0"/>
          <w:color w:val="002060"/>
        </w:rPr>
        <w:t xml:space="preserve"> Invalid pin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GPIO_NULL_POINTER            </w:t>
      </w:r>
      <w:r>
        <w:rPr>
          <w:rStyle w:val="Strong"/>
          <w:b w:val="0"/>
          <w:bCs w:val="0"/>
          <w:color w:val="002060"/>
        </w:rPr>
        <w:t xml:space="preserve">         </w:t>
      </w:r>
      <w:r w:rsidRPr="0004742E">
        <w:rPr>
          <w:rStyle w:val="Strong"/>
          <w:b w:val="0"/>
          <w:bCs w:val="0"/>
          <w:color w:val="002060"/>
        </w:rPr>
        <w:t>Null pointer argument.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GPIO_PORT_NOT_INITIALIZED    Port not initialized.</w:t>
      </w:r>
    </w:p>
    <w:p w:rsidR="00E44F6E" w:rsidRDefault="00E44F6E" w:rsidP="00E44F6E">
      <w:pPr>
        <w:spacing w:before="0" w:after="0" w:line="240" w:lineRule="auto"/>
        <w:ind w:left="2880"/>
        <w:rPr>
          <w:rStyle w:val="Strong"/>
          <w:b w:val="0"/>
          <w:bCs w:val="0"/>
          <w:color w:val="002060"/>
        </w:rPr>
      </w:pPr>
    </w:p>
    <w:p w:rsidR="00E44F6E" w:rsidRDefault="00E44F6E" w:rsidP="00E44F6E">
      <w:pPr>
        <w:spacing w:before="0" w:after="0" w:line="240" w:lineRule="auto"/>
        <w:ind w:left="288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4-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enu_MGPIO_errorStatus_t MGPIO_read(enu_MGPIO_portNumber_t enu_a_portNumber, enu_MGPIO_pinNumber_t enu_a_pinNumber, boolean *ptr_arg_pinValue)</w:t>
      </w:r>
    </w:p>
    <w:p w:rsidR="00E44F6E" w:rsidRDefault="00E44F6E" w:rsidP="00E44F6E">
      <w:pPr>
        <w:spacing w:before="0" w:after="0" w:line="240" w:lineRule="auto"/>
        <w:ind w:left="2880"/>
        <w:rPr>
          <w:rStyle w:val="Strong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Toggle the value of a specific GPIO pin.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enu_a_portNumber    Select the GPIO port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enu_a_pinNumber     Select the GPIO pin number.</w:t>
      </w:r>
    </w:p>
    <w:p w:rsidR="00E44F6E" w:rsidRPr="0004742E" w:rsidRDefault="00E44F6E" w:rsidP="00E44F6E">
      <w:pPr>
        <w:spacing w:before="0" w:after="0" w:line="240" w:lineRule="auto"/>
        <w:rPr>
          <w:rStyle w:val="Strong"/>
          <w:b w:val="0"/>
          <w:bCs w:val="0"/>
          <w:color w:val="002060"/>
        </w:rPr>
      </w:pP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GPIO_OK                    </w:t>
      </w:r>
      <w:r>
        <w:rPr>
          <w:rStyle w:val="Strong"/>
          <w:b w:val="0"/>
          <w:bCs w:val="0"/>
          <w:color w:val="002060"/>
        </w:rPr>
        <w:t xml:space="preserve">                     </w:t>
      </w:r>
      <w:r w:rsidRPr="0004742E">
        <w:rPr>
          <w:rStyle w:val="Strong"/>
          <w:b w:val="0"/>
          <w:bCs w:val="0"/>
          <w:color w:val="002060"/>
        </w:rPr>
        <w:t xml:space="preserve">  Success operation.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GPIO_PORT_ERROR          </w:t>
      </w:r>
      <w:r>
        <w:rPr>
          <w:rStyle w:val="Strong"/>
          <w:b w:val="0"/>
          <w:bCs w:val="0"/>
          <w:color w:val="002060"/>
        </w:rPr>
        <w:tab/>
        <w:t xml:space="preserve">     </w:t>
      </w:r>
      <w:r w:rsidRPr="0004742E">
        <w:rPr>
          <w:rStyle w:val="Strong"/>
          <w:b w:val="0"/>
          <w:bCs w:val="0"/>
          <w:color w:val="002060"/>
        </w:rPr>
        <w:t xml:space="preserve">    Invalid port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GPIO_PIN_ERROR              </w:t>
      </w:r>
      <w:r>
        <w:rPr>
          <w:rStyle w:val="Strong"/>
          <w:b w:val="0"/>
          <w:bCs w:val="0"/>
          <w:color w:val="002060"/>
        </w:rPr>
        <w:t xml:space="preserve">             </w:t>
      </w:r>
      <w:r w:rsidRPr="0004742E">
        <w:rPr>
          <w:rStyle w:val="Strong"/>
          <w:b w:val="0"/>
          <w:bCs w:val="0"/>
          <w:color w:val="002060"/>
        </w:rPr>
        <w:t xml:space="preserve"> Invalid pin number.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GPIO_PORT_NOT_INIT</w:t>
      </w:r>
      <w:r>
        <w:rPr>
          <w:rStyle w:val="Strong"/>
          <w:b w:val="0"/>
          <w:bCs w:val="0"/>
          <w:color w:val="002060"/>
        </w:rPr>
        <w:t>IALIZED    Port not initialized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E5655" w:rsidRDefault="008E5655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E5655" w:rsidRDefault="009102B7" w:rsidP="008E5655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GPT (Timer)</w:t>
      </w:r>
    </w:p>
    <w:p w:rsidR="008E5655" w:rsidRDefault="008E5655" w:rsidP="008E5655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MCAL Layer)</w:t>
      </w:r>
    </w:p>
    <w:p w:rsidR="008E5655" w:rsidRPr="008E5655" w:rsidRDefault="008E5655" w:rsidP="008E5655">
      <w:pPr>
        <w:pStyle w:val="ListParagraph"/>
        <w:ind w:left="1530"/>
        <w:rPr>
          <w:b/>
          <w:bCs/>
          <w:color w:val="002060"/>
        </w:rPr>
      </w:pPr>
      <w:r w:rsidRPr="008E5655">
        <w:rPr>
          <w:b/>
          <w:bCs/>
          <w:color w:val="002060"/>
        </w:rPr>
        <w:t>1-</w:t>
      </w:r>
    </w:p>
    <w:p w:rsidR="001F7F0E" w:rsidRDefault="001F7F0E" w:rsidP="008E5655">
      <w:pPr>
        <w:spacing w:before="0" w:after="0" w:line="240" w:lineRule="auto"/>
        <w:ind w:left="1440"/>
        <w:rPr>
          <w:b/>
          <w:bCs/>
          <w:color w:val="002060"/>
        </w:rPr>
      </w:pPr>
      <w:r w:rsidRPr="001F7F0E">
        <w:rPr>
          <w:b/>
          <w:bCs/>
          <w:color w:val="002060"/>
        </w:rPr>
        <w:t>enu_MTIMER_status_t M_timerInit(str_MTIMER_configurations_t *ptr_timerConfigurations)</w:t>
      </w:r>
    </w:p>
    <w:p w:rsidR="008E5655" w:rsidRDefault="008E5655" w:rsidP="008E5655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1F7F0E" w:rsidRPr="001F7F0E" w:rsidRDefault="001F7F0E" w:rsidP="001F7F0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1F7F0E">
        <w:rPr>
          <w:rStyle w:val="Strong"/>
          <w:b w:val="0"/>
          <w:bCs w:val="0"/>
          <w:color w:val="002060"/>
        </w:rPr>
        <w:t>Initializes the specified timer based on the provided configurations.</w:t>
      </w:r>
      <w:r w:rsidR="008E5655" w:rsidRPr="001F7F0E">
        <w:rPr>
          <w:rStyle w:val="Strong"/>
          <w:b w:val="0"/>
          <w:bCs w:val="0"/>
          <w:color w:val="002060"/>
        </w:rPr>
        <w:t xml:space="preserve">                      </w:t>
      </w:r>
    </w:p>
    <w:p w:rsidR="008E5655" w:rsidRDefault="008E5655" w:rsidP="008E5655">
      <w:pPr>
        <w:spacing w:before="0" w:after="0" w:line="240" w:lineRule="auto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="001F7F0E">
        <w:rPr>
          <w:rStyle w:val="Strong"/>
          <w:b w:val="0"/>
          <w:bCs w:val="0"/>
          <w:color w:val="002060"/>
        </w:rPr>
        <w:tab/>
      </w:r>
      <w:r w:rsidR="001F7F0E">
        <w:rPr>
          <w:rStyle w:val="Strong"/>
          <w:b w:val="0"/>
          <w:bCs w:val="0"/>
          <w:color w:val="002060"/>
        </w:rPr>
        <w:tab/>
      </w:r>
      <w:r>
        <w:rPr>
          <w:rStyle w:val="Strong"/>
          <w:b w:val="0"/>
          <w:bCs w:val="0"/>
          <w:color w:val="002060"/>
        </w:rPr>
        <w:t xml:space="preserve">  Arguments:</w:t>
      </w:r>
    </w:p>
    <w:p w:rsidR="001F7F0E" w:rsidRPr="001F7F0E" w:rsidRDefault="001F7F0E" w:rsidP="001F7F0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1F7F0E">
        <w:rPr>
          <w:rStyle w:val="Strong"/>
          <w:b w:val="0"/>
          <w:bCs w:val="0"/>
          <w:color w:val="002060"/>
        </w:rPr>
        <w:t>ptr_timerConfigurations Pointer to a structure containing timer configurations.</w:t>
      </w:r>
    </w:p>
    <w:p w:rsidR="008E5655" w:rsidRDefault="008E5655" w:rsidP="001F7F0E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8E5655">
        <w:rPr>
          <w:rStyle w:val="Strong"/>
          <w:b w:val="0"/>
          <w:bCs w:val="0"/>
          <w:color w:val="002060"/>
        </w:rPr>
        <w:t>eturn</w:t>
      </w:r>
      <w:r>
        <w:rPr>
          <w:rStyle w:val="Strong"/>
          <w:b w:val="0"/>
          <w:bCs w:val="0"/>
          <w:color w:val="002060"/>
        </w:rPr>
        <w:t>:</w:t>
      </w:r>
    </w:p>
    <w:p w:rsidR="001F7F0E" w:rsidRPr="001F7F0E" w:rsidRDefault="008E5655" w:rsidP="001F7F0E">
      <w:pPr>
        <w:rPr>
          <w:rStyle w:val="Strong"/>
          <w:b w:val="0"/>
          <w:bCs w:val="0"/>
          <w:color w:val="002060"/>
        </w:rPr>
      </w:pPr>
      <w:r w:rsidRPr="001F7F0E">
        <w:rPr>
          <w:rStyle w:val="Strong"/>
          <w:b w:val="0"/>
          <w:bCs w:val="0"/>
          <w:color w:val="002060"/>
        </w:rPr>
        <w:t xml:space="preserve">   </w:t>
      </w:r>
      <w:r w:rsidR="001F7F0E">
        <w:rPr>
          <w:rStyle w:val="Strong"/>
          <w:b w:val="0"/>
          <w:bCs w:val="0"/>
          <w:color w:val="002060"/>
        </w:rPr>
        <w:tab/>
      </w:r>
      <w:r w:rsidR="001F7F0E">
        <w:rPr>
          <w:rStyle w:val="Strong"/>
          <w:b w:val="0"/>
          <w:bCs w:val="0"/>
          <w:color w:val="002060"/>
        </w:rPr>
        <w:tab/>
      </w:r>
      <w:r w:rsidR="001F7F0E">
        <w:rPr>
          <w:rStyle w:val="Strong"/>
          <w:b w:val="0"/>
          <w:bCs w:val="0"/>
          <w:color w:val="002060"/>
        </w:rPr>
        <w:tab/>
      </w:r>
      <w:r w:rsidRPr="001F7F0E">
        <w:rPr>
          <w:rStyle w:val="Strong"/>
          <w:b w:val="0"/>
          <w:bCs w:val="0"/>
          <w:color w:val="002060"/>
        </w:rPr>
        <w:t xml:space="preserve">  </w:t>
      </w:r>
      <w:r w:rsidR="001F7F0E" w:rsidRPr="001F7F0E">
        <w:rPr>
          <w:rStyle w:val="Strong"/>
          <w:b w:val="0"/>
          <w:bCs w:val="0"/>
          <w:color w:val="002060"/>
        </w:rPr>
        <w:t>enu_MTIMER_status_t Error status after timer initialization.</w:t>
      </w:r>
    </w:p>
    <w:p w:rsidR="008E5655" w:rsidRPr="008E5655" w:rsidRDefault="001F7F0E" w:rsidP="001F7F0E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  <w:r>
        <w:rPr>
          <w:rFonts w:ascii="Courier New" w:eastAsia="Times New Roman" w:hAnsi="Courier New" w:cs="Courier New"/>
          <w:color w:val="auto"/>
          <w:sz w:val="21"/>
          <w:szCs w:val="21"/>
          <w:shd w:val="clear" w:color="auto" w:fill="000000"/>
        </w:rPr>
        <w:t xml:space="preserve"> </w:t>
      </w:r>
      <w:r w:rsidR="008E5655">
        <w:rPr>
          <w:rStyle w:val="Strong"/>
          <w:b w:val="0"/>
          <w:bCs w:val="0"/>
          <w:color w:val="002060"/>
        </w:rPr>
        <w:t xml:space="preserve"> </w:t>
      </w:r>
    </w:p>
    <w:p w:rsidR="008E5655" w:rsidRPr="00A64C64" w:rsidRDefault="008E5655" w:rsidP="008E5655">
      <w:pPr>
        <w:pStyle w:val="ListParagraph"/>
        <w:ind w:left="1530"/>
        <w:rPr>
          <w:b/>
          <w:bCs/>
          <w:color w:val="002060"/>
        </w:rPr>
      </w:pPr>
      <w:r w:rsidRPr="00A64C64">
        <w:rPr>
          <w:b/>
          <w:bCs/>
          <w:color w:val="002060"/>
        </w:rPr>
        <w:t>2-</w:t>
      </w:r>
    </w:p>
    <w:p w:rsidR="001F7F0E" w:rsidRDefault="001F7F0E" w:rsidP="00A64C64">
      <w:pPr>
        <w:spacing w:before="0" w:after="0" w:line="240" w:lineRule="auto"/>
        <w:ind w:left="1440"/>
        <w:rPr>
          <w:b/>
          <w:bCs/>
          <w:color w:val="002060"/>
        </w:rPr>
      </w:pPr>
      <w:r w:rsidRPr="001F7F0E">
        <w:rPr>
          <w:b/>
          <w:bCs/>
          <w:color w:val="002060"/>
        </w:rPr>
        <w:t>enu_MTIMER_status_t M_timerStart(enu_MTIMER_timerSelect_t enu_arg_timerSelect , uint32_t u32_arg_desiredTime , enu_timeUnit_t enu_arg_timeUnit)</w:t>
      </w:r>
    </w:p>
    <w:p w:rsidR="00A64C64" w:rsidRDefault="00A64C64" w:rsidP="00A64C64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2C6B4B" w:rsidRPr="00954015" w:rsidRDefault="002C6B4B" w:rsidP="002C6B4B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954015">
        <w:rPr>
          <w:rStyle w:val="Strong"/>
          <w:b w:val="0"/>
          <w:bCs w:val="0"/>
          <w:color w:val="002060"/>
        </w:rPr>
        <w:t>Starts the specified timer with the desired time and time unit</w:t>
      </w:r>
    </w:p>
    <w:p w:rsidR="002C6B4B" w:rsidRPr="00954015" w:rsidRDefault="002C6B4B" w:rsidP="002C6B4B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954015">
        <w:rPr>
          <w:rStyle w:val="Strong"/>
          <w:b w:val="0"/>
          <w:bCs w:val="0"/>
          <w:color w:val="002060"/>
        </w:rPr>
        <w:t>Arguments:</w:t>
      </w:r>
    </w:p>
    <w:p w:rsidR="002C6B4B" w:rsidRPr="00954015" w:rsidRDefault="002C6B4B" w:rsidP="002C6B4B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954015">
        <w:rPr>
          <w:rStyle w:val="Strong"/>
          <w:b w:val="0"/>
          <w:bCs w:val="0"/>
          <w:color w:val="002060"/>
        </w:rPr>
        <w:t xml:space="preserve"> enu_arg_timerSelect The selected timer to start.</w:t>
      </w:r>
    </w:p>
    <w:p w:rsidR="002C6B4B" w:rsidRPr="00954015" w:rsidRDefault="002C6B4B" w:rsidP="002C6B4B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954015">
        <w:rPr>
          <w:rStyle w:val="Strong"/>
          <w:b w:val="0"/>
          <w:bCs w:val="0"/>
          <w:color w:val="002060"/>
        </w:rPr>
        <w:t xml:space="preserve"> u32_arg_desiredTime The desired time to run the timer.</w:t>
      </w:r>
    </w:p>
    <w:p w:rsidR="002C6B4B" w:rsidRPr="00954015" w:rsidRDefault="002C6B4B" w:rsidP="002C6B4B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954015">
        <w:rPr>
          <w:rStyle w:val="Strong"/>
          <w:b w:val="0"/>
          <w:bCs w:val="0"/>
          <w:color w:val="002060"/>
        </w:rPr>
        <w:t xml:space="preserve"> enu_arg_timeUnit The time unit of the desired time (microseconds, milliseconds, seconds).</w:t>
      </w:r>
    </w:p>
    <w:p w:rsidR="002C6B4B" w:rsidRPr="00954015" w:rsidRDefault="002C6B4B" w:rsidP="002C6B4B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954015">
        <w:rPr>
          <w:rStyle w:val="Strong"/>
          <w:b w:val="0"/>
          <w:bCs w:val="0"/>
          <w:color w:val="002060"/>
        </w:rPr>
        <w:t>Return:</w:t>
      </w:r>
    </w:p>
    <w:p w:rsidR="002C6B4B" w:rsidRPr="00954015" w:rsidRDefault="002C6B4B" w:rsidP="002C6B4B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954015">
        <w:rPr>
          <w:rStyle w:val="Strong"/>
          <w:b w:val="0"/>
          <w:bCs w:val="0"/>
          <w:color w:val="002060"/>
        </w:rPr>
        <w:t>enu_MTIMER_status_t Error status after starting the timer.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</w:p>
    <w:p w:rsidR="00A64C64" w:rsidRP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 w:rsidRPr="00A64C64">
        <w:rPr>
          <w:rStyle w:val="Strong"/>
          <w:color w:val="002060"/>
        </w:rPr>
        <w:t>3-</w:t>
      </w:r>
    </w:p>
    <w:p w:rsidR="00954015" w:rsidRDefault="00954015" w:rsidP="00A64C64">
      <w:pPr>
        <w:spacing w:before="0" w:after="0" w:line="240" w:lineRule="auto"/>
        <w:ind w:left="1440"/>
        <w:rPr>
          <w:rStyle w:val="Strong"/>
          <w:color w:val="002060"/>
        </w:rPr>
      </w:pPr>
      <w:r w:rsidRPr="00954015">
        <w:rPr>
          <w:rStyle w:val="Strong"/>
          <w:color w:val="002060"/>
        </w:rPr>
        <w:t xml:space="preserve">enu_MTIMER_status_t M_timerEnableInterrupt(enu_MTIMER_timerSelect_t enu_arg_timerSelect) </w:t>
      </w:r>
    </w:p>
    <w:p w:rsidR="00A64C64" w:rsidRDefault="00A64C64" w:rsidP="00A64C64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A64C64" w:rsidRPr="00954015" w:rsidRDefault="00A64C64" w:rsidP="00954015">
      <w:pPr>
        <w:spacing w:before="0" w:after="0" w:line="240" w:lineRule="auto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>
        <w:rPr>
          <w:rStyle w:val="Strong"/>
          <w:b w:val="0"/>
          <w:bCs w:val="0"/>
          <w:color w:val="002060"/>
        </w:rPr>
        <w:tab/>
      </w:r>
      <w:r>
        <w:rPr>
          <w:rStyle w:val="Strong"/>
          <w:b w:val="0"/>
          <w:bCs w:val="0"/>
          <w:color w:val="002060"/>
        </w:rPr>
        <w:tab/>
      </w:r>
      <w:r w:rsidRPr="00954015">
        <w:rPr>
          <w:rStyle w:val="Strong"/>
          <w:b w:val="0"/>
          <w:bCs w:val="0"/>
          <w:color w:val="002060"/>
        </w:rPr>
        <w:tab/>
      </w:r>
      <w:r w:rsidR="00954015" w:rsidRPr="00954015">
        <w:rPr>
          <w:rStyle w:val="Strong"/>
          <w:b w:val="0"/>
          <w:bCs w:val="0"/>
          <w:color w:val="002060"/>
        </w:rPr>
        <w:t>Enables interrupts for the specified timer.</w:t>
      </w:r>
    </w:p>
    <w:p w:rsidR="00954015" w:rsidRPr="00954015" w:rsidRDefault="00954015" w:rsidP="00954015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954015">
        <w:rPr>
          <w:rStyle w:val="Strong"/>
          <w:b w:val="0"/>
          <w:bCs w:val="0"/>
          <w:color w:val="002060"/>
        </w:rPr>
        <w:lastRenderedPageBreak/>
        <w:t>Arguments:</w:t>
      </w:r>
    </w:p>
    <w:p w:rsidR="00954015" w:rsidRPr="00954015" w:rsidRDefault="00954015" w:rsidP="00954015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954015">
        <w:rPr>
          <w:rStyle w:val="Strong"/>
          <w:b w:val="0"/>
          <w:bCs w:val="0"/>
          <w:color w:val="002060"/>
        </w:rPr>
        <w:t>enu_arg_timerSelect The selected timer to enable interrupts</w:t>
      </w:r>
    </w:p>
    <w:p w:rsidR="00A64C64" w:rsidRPr="00954015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954015">
        <w:rPr>
          <w:rStyle w:val="Strong"/>
          <w:b w:val="0"/>
          <w:bCs w:val="0"/>
          <w:color w:val="002060"/>
        </w:rPr>
        <w:t>Return:</w:t>
      </w:r>
    </w:p>
    <w:p w:rsidR="00954015" w:rsidRPr="00954015" w:rsidRDefault="00954015" w:rsidP="00954015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954015">
        <w:rPr>
          <w:rStyle w:val="Strong"/>
          <w:b w:val="0"/>
          <w:bCs w:val="0"/>
          <w:color w:val="002060"/>
        </w:rPr>
        <w:t>enu_MTIMER_status_t Error status after enabling interrupts.</w:t>
      </w:r>
    </w:p>
    <w:p w:rsidR="00A64C64" w:rsidRDefault="00954015" w:rsidP="00954015">
      <w:pPr>
        <w:spacing w:before="0" w:after="0" w:line="240" w:lineRule="auto"/>
        <w:ind w:left="1440" w:firstLine="90"/>
        <w:rPr>
          <w:rStyle w:val="Strong"/>
          <w:color w:val="002060"/>
        </w:rPr>
      </w:pPr>
      <w:r>
        <w:rPr>
          <w:rFonts w:ascii="Courier New" w:eastAsia="Times New Roman" w:hAnsi="Courier New" w:cs="Courier New"/>
          <w:color w:val="auto"/>
          <w:sz w:val="21"/>
          <w:szCs w:val="21"/>
          <w:shd w:val="clear" w:color="auto" w:fill="000000"/>
        </w:rPr>
        <w:t xml:space="preserve"> 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>
        <w:rPr>
          <w:rStyle w:val="Strong"/>
          <w:color w:val="002060"/>
        </w:rPr>
        <w:t>4-</w:t>
      </w:r>
    </w:p>
    <w:p w:rsidR="00954015" w:rsidRDefault="00954015" w:rsidP="00A64C64">
      <w:pPr>
        <w:spacing w:before="0" w:after="0" w:line="240" w:lineRule="auto"/>
        <w:ind w:left="1440"/>
        <w:rPr>
          <w:rStyle w:val="Strong"/>
          <w:color w:val="002060"/>
        </w:rPr>
      </w:pPr>
      <w:r w:rsidRPr="00954015">
        <w:rPr>
          <w:rStyle w:val="Strong"/>
          <w:color w:val="002060"/>
        </w:rPr>
        <w:t>enu_MTIMER_status_t M_timerDisableInterrupt(enu_MTIMER_timerSelect_t enu_arg_timerSelect)</w:t>
      </w:r>
    </w:p>
    <w:p w:rsidR="00954015" w:rsidRDefault="00954015" w:rsidP="00954015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954015" w:rsidRPr="00954015" w:rsidRDefault="00954015" w:rsidP="00954015">
      <w:pPr>
        <w:spacing w:before="0" w:after="0" w:line="240" w:lineRule="auto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>
        <w:rPr>
          <w:rStyle w:val="Strong"/>
          <w:b w:val="0"/>
          <w:bCs w:val="0"/>
          <w:color w:val="002060"/>
        </w:rPr>
        <w:tab/>
      </w:r>
      <w:r>
        <w:rPr>
          <w:rStyle w:val="Strong"/>
          <w:b w:val="0"/>
          <w:bCs w:val="0"/>
          <w:color w:val="002060"/>
        </w:rPr>
        <w:tab/>
      </w:r>
      <w:r w:rsidRPr="00954015">
        <w:rPr>
          <w:rStyle w:val="Strong"/>
          <w:b w:val="0"/>
          <w:bCs w:val="0"/>
          <w:color w:val="002060"/>
        </w:rPr>
        <w:tab/>
      </w:r>
      <w:r>
        <w:rPr>
          <w:rStyle w:val="Strong"/>
          <w:b w:val="0"/>
          <w:bCs w:val="0"/>
          <w:color w:val="002060"/>
        </w:rPr>
        <w:t>Disable</w:t>
      </w:r>
      <w:r w:rsidRPr="00954015">
        <w:rPr>
          <w:rStyle w:val="Strong"/>
          <w:b w:val="0"/>
          <w:bCs w:val="0"/>
          <w:color w:val="002060"/>
        </w:rPr>
        <w:t xml:space="preserve"> interrupts for the specified timer.</w:t>
      </w:r>
    </w:p>
    <w:p w:rsidR="00954015" w:rsidRPr="00954015" w:rsidRDefault="00954015" w:rsidP="00954015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954015">
        <w:rPr>
          <w:rStyle w:val="Strong"/>
          <w:b w:val="0"/>
          <w:bCs w:val="0"/>
          <w:color w:val="002060"/>
        </w:rPr>
        <w:t>Arguments:</w:t>
      </w:r>
    </w:p>
    <w:p w:rsidR="00954015" w:rsidRPr="00954015" w:rsidRDefault="00954015" w:rsidP="00954015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954015">
        <w:rPr>
          <w:rStyle w:val="Strong"/>
          <w:b w:val="0"/>
          <w:bCs w:val="0"/>
          <w:color w:val="002060"/>
        </w:rPr>
        <w:t xml:space="preserve">enu_arg_timerSelect The selected timer to </w:t>
      </w:r>
      <w:r>
        <w:rPr>
          <w:rStyle w:val="Strong"/>
          <w:b w:val="0"/>
          <w:bCs w:val="0"/>
          <w:color w:val="002060"/>
        </w:rPr>
        <w:t>disable</w:t>
      </w:r>
      <w:r w:rsidRPr="00954015">
        <w:rPr>
          <w:rStyle w:val="Strong"/>
          <w:b w:val="0"/>
          <w:bCs w:val="0"/>
          <w:color w:val="002060"/>
        </w:rPr>
        <w:t xml:space="preserve"> interrupts</w:t>
      </w:r>
    </w:p>
    <w:p w:rsidR="00954015" w:rsidRPr="00954015" w:rsidRDefault="00954015" w:rsidP="00954015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954015">
        <w:rPr>
          <w:rStyle w:val="Strong"/>
          <w:b w:val="0"/>
          <w:bCs w:val="0"/>
          <w:color w:val="002060"/>
        </w:rPr>
        <w:t>Return:</w:t>
      </w:r>
    </w:p>
    <w:p w:rsidR="00954015" w:rsidRDefault="00954015" w:rsidP="00954015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954015">
        <w:rPr>
          <w:rStyle w:val="Strong"/>
          <w:b w:val="0"/>
          <w:bCs w:val="0"/>
          <w:color w:val="002060"/>
        </w:rPr>
        <w:t xml:space="preserve">enu_MTIMER_status_t Error status after </w:t>
      </w:r>
      <w:r>
        <w:rPr>
          <w:rStyle w:val="Strong"/>
          <w:b w:val="0"/>
          <w:bCs w:val="0"/>
          <w:color w:val="002060"/>
        </w:rPr>
        <w:t>disabling</w:t>
      </w:r>
      <w:r w:rsidRPr="00954015">
        <w:rPr>
          <w:rStyle w:val="Strong"/>
          <w:b w:val="0"/>
          <w:bCs w:val="0"/>
          <w:color w:val="002060"/>
        </w:rPr>
        <w:t xml:space="preserve"> interrupts.</w:t>
      </w:r>
    </w:p>
    <w:p w:rsidR="00954015" w:rsidRPr="00954015" w:rsidRDefault="00954015" w:rsidP="00954015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>
        <w:rPr>
          <w:rStyle w:val="Strong"/>
          <w:color w:val="002060"/>
        </w:rPr>
        <w:t>5-</w:t>
      </w:r>
    </w:p>
    <w:p w:rsidR="00A64C64" w:rsidRPr="00E44FB6" w:rsidRDefault="00E44FB6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color w:val="002060"/>
        </w:rPr>
        <w:t xml:space="preserve">enu_MTIMER_status_t M_Timer_getElapsedTime(enu_MTIMER_timerSelect_t </w:t>
      </w:r>
      <w:r w:rsidRPr="006C6CF3">
        <w:rPr>
          <w:rStyle w:val="Strong"/>
          <w:color w:val="002060"/>
        </w:rPr>
        <w:t>enu_arg_timerSelect , uint32_t *u32_ptr_timeMs)</w:t>
      </w:r>
    </w:p>
    <w:p w:rsidR="00A64C64" w:rsidRPr="00E44FB6" w:rsidRDefault="00A64C64" w:rsidP="00A64C64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 xml:space="preserve">Description: </w:t>
      </w:r>
    </w:p>
    <w:p w:rsidR="006C6CF3" w:rsidRDefault="00E44FB6" w:rsidP="00E44FB6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Ret</w:t>
      </w:r>
      <w:r w:rsidRPr="00E44FB6">
        <w:rPr>
          <w:rStyle w:val="Strong"/>
          <w:b w:val="0"/>
          <w:bCs w:val="0"/>
          <w:color w:val="002060"/>
        </w:rPr>
        <w:t>rieves the elapsed time from the specified timer.</w:t>
      </w:r>
    </w:p>
    <w:p w:rsidR="00A64C64" w:rsidRPr="00E44FB6" w:rsidRDefault="00A64C64" w:rsidP="006C6CF3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 xml:space="preserve"> Arguments:</w:t>
      </w:r>
    </w:p>
    <w:p w:rsidR="00E44FB6" w:rsidRPr="00E44FB6" w:rsidRDefault="00E44FB6" w:rsidP="00E44FB6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>enu_arg_timerSelect The selected timer to retrieve elapsed time.</w:t>
      </w:r>
    </w:p>
    <w:p w:rsidR="00A64C64" w:rsidRPr="00E44FB6" w:rsidRDefault="00E44FB6" w:rsidP="00E44FB6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>u32_ptr_timeMs Pointer to store the elapsed time in milliseconds.</w:t>
      </w:r>
    </w:p>
    <w:p w:rsidR="00A64C64" w:rsidRPr="00E44FB6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>Return:</w:t>
      </w:r>
    </w:p>
    <w:p w:rsidR="00A64C64" w:rsidRPr="00E44FB6" w:rsidRDefault="00E44FB6" w:rsidP="00E44FB6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>enu_MTIMER_status_t Error status after retrieving elapsed time.</w:t>
      </w:r>
    </w:p>
    <w:p w:rsidR="00E44FB6" w:rsidRDefault="00E44FB6" w:rsidP="00E44FB6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A64C64" w:rsidRP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 w:rsidRPr="00A64C64">
        <w:rPr>
          <w:rStyle w:val="Strong"/>
          <w:color w:val="002060"/>
        </w:rPr>
        <w:t>6-</w:t>
      </w:r>
    </w:p>
    <w:p w:rsidR="00A64C64" w:rsidRDefault="006C6CF3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 w:rsidRPr="006C6CF3">
        <w:rPr>
          <w:rStyle w:val="Strong"/>
          <w:color w:val="002060"/>
        </w:rPr>
        <w:t>enu_MTIMER_status_t M_TIMER_getRemainingTime (enu_MTIMER_timerSelect_t enu_arg_timerSelect , uint32_t *u32_ptr_timeMs)</w:t>
      </w:r>
    </w:p>
    <w:p w:rsidR="006C6CF3" w:rsidRPr="00E44FB6" w:rsidRDefault="006C6CF3" w:rsidP="006C6CF3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 xml:space="preserve">Description: </w:t>
      </w:r>
    </w:p>
    <w:p w:rsidR="006C6CF3" w:rsidRDefault="006C6CF3" w:rsidP="006C6CF3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Ret</w:t>
      </w:r>
      <w:r w:rsidRPr="00E44FB6">
        <w:rPr>
          <w:rStyle w:val="Strong"/>
          <w:b w:val="0"/>
          <w:bCs w:val="0"/>
          <w:color w:val="002060"/>
        </w:rPr>
        <w:t xml:space="preserve">rieves the </w:t>
      </w:r>
      <w:r>
        <w:rPr>
          <w:rStyle w:val="Strong"/>
          <w:b w:val="0"/>
          <w:bCs w:val="0"/>
          <w:color w:val="002060"/>
        </w:rPr>
        <w:t>remaining</w:t>
      </w:r>
      <w:r w:rsidRPr="00E44FB6">
        <w:rPr>
          <w:rStyle w:val="Strong"/>
          <w:b w:val="0"/>
          <w:bCs w:val="0"/>
          <w:color w:val="002060"/>
        </w:rPr>
        <w:t xml:space="preserve"> time from the specified timer.</w:t>
      </w:r>
    </w:p>
    <w:p w:rsidR="006C6CF3" w:rsidRPr="00E44FB6" w:rsidRDefault="006C6CF3" w:rsidP="006C6CF3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 xml:space="preserve"> Arguments:</w:t>
      </w:r>
    </w:p>
    <w:p w:rsidR="006C6CF3" w:rsidRPr="00E44FB6" w:rsidRDefault="006C6CF3" w:rsidP="006C6CF3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 xml:space="preserve">enu_arg_timerSelect The selected timer to retrieve </w:t>
      </w:r>
      <w:r>
        <w:rPr>
          <w:rStyle w:val="Strong"/>
          <w:b w:val="0"/>
          <w:bCs w:val="0"/>
          <w:color w:val="002060"/>
        </w:rPr>
        <w:t>remaining</w:t>
      </w:r>
      <w:r w:rsidRPr="00E44FB6">
        <w:rPr>
          <w:rStyle w:val="Strong"/>
          <w:b w:val="0"/>
          <w:bCs w:val="0"/>
          <w:color w:val="002060"/>
        </w:rPr>
        <w:t xml:space="preserve"> time.</w:t>
      </w:r>
    </w:p>
    <w:p w:rsidR="006C6CF3" w:rsidRPr="00E44FB6" w:rsidRDefault="006C6CF3" w:rsidP="006C6CF3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 xml:space="preserve">u32_ptr_timeMs Pointer to store the </w:t>
      </w:r>
      <w:r>
        <w:rPr>
          <w:rStyle w:val="Strong"/>
          <w:b w:val="0"/>
          <w:bCs w:val="0"/>
          <w:color w:val="002060"/>
        </w:rPr>
        <w:t>remaining</w:t>
      </w:r>
      <w:r w:rsidRPr="00E44FB6">
        <w:rPr>
          <w:rStyle w:val="Strong"/>
          <w:b w:val="0"/>
          <w:bCs w:val="0"/>
          <w:color w:val="002060"/>
        </w:rPr>
        <w:t xml:space="preserve"> time in milliseconds.</w:t>
      </w:r>
    </w:p>
    <w:p w:rsidR="006C6CF3" w:rsidRPr="00E44FB6" w:rsidRDefault="006C6CF3" w:rsidP="006C6CF3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>Return:</w:t>
      </w:r>
    </w:p>
    <w:p w:rsidR="006C6CF3" w:rsidRDefault="006C6CF3" w:rsidP="006C6CF3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 xml:space="preserve">enu_MTIMER_status_t Error status after retrieving </w:t>
      </w:r>
      <w:r>
        <w:rPr>
          <w:rStyle w:val="Strong"/>
          <w:b w:val="0"/>
          <w:bCs w:val="0"/>
          <w:color w:val="002060"/>
        </w:rPr>
        <w:t>remaining</w:t>
      </w:r>
      <w:r w:rsidRPr="00E44FB6">
        <w:rPr>
          <w:rStyle w:val="Strong"/>
          <w:b w:val="0"/>
          <w:bCs w:val="0"/>
          <w:color w:val="002060"/>
        </w:rPr>
        <w:t xml:space="preserve"> time.</w:t>
      </w:r>
    </w:p>
    <w:p w:rsidR="006C6CF3" w:rsidRDefault="006C6CF3" w:rsidP="006C6CF3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6C6CF3" w:rsidRDefault="006C6CF3" w:rsidP="006C6CF3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6C6CF3" w:rsidRPr="00A64C64" w:rsidRDefault="006C6CF3" w:rsidP="006C6CF3">
      <w:pPr>
        <w:spacing w:before="0" w:after="0" w:line="240" w:lineRule="auto"/>
        <w:ind w:left="1440" w:firstLine="90"/>
        <w:rPr>
          <w:rStyle w:val="Strong"/>
          <w:color w:val="002060"/>
        </w:rPr>
      </w:pPr>
      <w:r>
        <w:rPr>
          <w:rStyle w:val="Strong"/>
          <w:color w:val="002060"/>
        </w:rPr>
        <w:t>7</w:t>
      </w:r>
      <w:r w:rsidRPr="00A64C64">
        <w:rPr>
          <w:rStyle w:val="Strong"/>
          <w:color w:val="002060"/>
        </w:rPr>
        <w:t>-</w:t>
      </w:r>
    </w:p>
    <w:p w:rsidR="006C6CF3" w:rsidRDefault="006C6CF3" w:rsidP="006C6CF3">
      <w:pPr>
        <w:spacing w:before="0" w:after="0" w:line="240" w:lineRule="auto"/>
        <w:ind w:left="1440"/>
        <w:rPr>
          <w:rStyle w:val="Strong"/>
          <w:color w:val="002060"/>
        </w:rPr>
      </w:pPr>
      <w:r w:rsidRPr="006C6CF3">
        <w:rPr>
          <w:rStyle w:val="Strong"/>
          <w:color w:val="002060"/>
        </w:rPr>
        <w:t>enu_MTIMER_status_t M_stopTimer(enu_MTIMER_timerSelect_t enu_arg_timerSelect)</w:t>
      </w:r>
    </w:p>
    <w:p w:rsidR="006C6CF3" w:rsidRPr="00E44FB6" w:rsidRDefault="006C6CF3" w:rsidP="006C6CF3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 xml:space="preserve">Description: </w:t>
      </w:r>
    </w:p>
    <w:p w:rsidR="006C6CF3" w:rsidRDefault="006C6CF3" w:rsidP="006C6CF3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Stop</w:t>
      </w:r>
      <w:r w:rsidRPr="00E44FB6">
        <w:rPr>
          <w:rStyle w:val="Strong"/>
          <w:b w:val="0"/>
          <w:bCs w:val="0"/>
          <w:color w:val="002060"/>
        </w:rPr>
        <w:t xml:space="preserve"> the specified timer.</w:t>
      </w:r>
    </w:p>
    <w:p w:rsidR="006C6CF3" w:rsidRPr="00E44FB6" w:rsidRDefault="006C6CF3" w:rsidP="006C6CF3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lastRenderedPageBreak/>
        <w:t xml:space="preserve"> Arguments:</w:t>
      </w:r>
    </w:p>
    <w:p w:rsidR="006C6CF3" w:rsidRPr="00E44FB6" w:rsidRDefault="006C6CF3" w:rsidP="006C6CF3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 xml:space="preserve">enu_arg_timerSelect The selected timer </w:t>
      </w:r>
      <w:r>
        <w:rPr>
          <w:rStyle w:val="Strong"/>
          <w:b w:val="0"/>
          <w:bCs w:val="0"/>
          <w:color w:val="002060"/>
        </w:rPr>
        <w:t>stop</w:t>
      </w:r>
      <w:r w:rsidRPr="00E44FB6">
        <w:rPr>
          <w:rStyle w:val="Strong"/>
          <w:b w:val="0"/>
          <w:bCs w:val="0"/>
          <w:color w:val="002060"/>
        </w:rPr>
        <w:t xml:space="preserve"> time.</w:t>
      </w:r>
    </w:p>
    <w:p w:rsidR="006C6CF3" w:rsidRPr="00E44FB6" w:rsidRDefault="006C6CF3" w:rsidP="006C6CF3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>Return:</w:t>
      </w:r>
    </w:p>
    <w:p w:rsidR="006C6CF3" w:rsidRDefault="006C6CF3" w:rsidP="006C6CF3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 xml:space="preserve">enu_MTIMER_status_t Error status </w:t>
      </w:r>
      <w:r>
        <w:rPr>
          <w:rStyle w:val="Strong"/>
          <w:b w:val="0"/>
          <w:bCs w:val="0"/>
          <w:color w:val="002060"/>
        </w:rPr>
        <w:t>stop</w:t>
      </w:r>
      <w:r w:rsidRPr="00E44FB6">
        <w:rPr>
          <w:rStyle w:val="Strong"/>
          <w:b w:val="0"/>
          <w:bCs w:val="0"/>
          <w:color w:val="002060"/>
        </w:rPr>
        <w:t xml:space="preserve"> time.</w:t>
      </w:r>
    </w:p>
    <w:p w:rsidR="006C6CF3" w:rsidRDefault="006C6CF3" w:rsidP="006C6CF3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6C6CF3" w:rsidRPr="00A64C64" w:rsidRDefault="006C6CF3" w:rsidP="006C6CF3">
      <w:pPr>
        <w:spacing w:before="0" w:after="0" w:line="240" w:lineRule="auto"/>
        <w:ind w:left="1440" w:firstLine="90"/>
        <w:rPr>
          <w:rStyle w:val="Strong"/>
          <w:color w:val="002060"/>
        </w:rPr>
      </w:pPr>
      <w:r>
        <w:rPr>
          <w:rStyle w:val="Strong"/>
          <w:color w:val="002060"/>
        </w:rPr>
        <w:t>8</w:t>
      </w:r>
      <w:r w:rsidRPr="00A64C64">
        <w:rPr>
          <w:rStyle w:val="Strong"/>
          <w:color w:val="002060"/>
        </w:rPr>
        <w:t>-</w:t>
      </w:r>
    </w:p>
    <w:p w:rsidR="006C6CF3" w:rsidRDefault="006C6CF3" w:rsidP="006C6CF3">
      <w:pPr>
        <w:spacing w:before="0" w:after="0" w:line="240" w:lineRule="auto"/>
        <w:ind w:left="1440"/>
        <w:rPr>
          <w:rStyle w:val="Strong"/>
          <w:color w:val="002060"/>
        </w:rPr>
      </w:pPr>
      <w:r w:rsidRPr="006C6CF3">
        <w:rPr>
          <w:rStyle w:val="Strong"/>
          <w:color w:val="002060"/>
        </w:rPr>
        <w:t>enu_MTIMER_status_t M_TIMER_set_pwm(enu_MTIMER_timerSelect_t enu_arg_timerSelect , uint16_t u16_arg_durationMs , uint8_t u8_arg_dutyCycle)</w:t>
      </w:r>
    </w:p>
    <w:p w:rsidR="006C6CF3" w:rsidRPr="00E44FB6" w:rsidRDefault="006C6CF3" w:rsidP="006C6CF3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 xml:space="preserve">Description: </w:t>
      </w:r>
    </w:p>
    <w:p w:rsidR="006C6CF3" w:rsidRDefault="006C6CF3" w:rsidP="006C6CF3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Configure timer for set PWM operation</w:t>
      </w:r>
      <w:r w:rsidRPr="00E44FB6">
        <w:rPr>
          <w:rStyle w:val="Strong"/>
          <w:b w:val="0"/>
          <w:bCs w:val="0"/>
          <w:color w:val="002060"/>
        </w:rPr>
        <w:t>.</w:t>
      </w:r>
    </w:p>
    <w:p w:rsidR="006C6CF3" w:rsidRPr="00E44FB6" w:rsidRDefault="006C6CF3" w:rsidP="006C6CF3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 xml:space="preserve"> Arguments:</w:t>
      </w:r>
    </w:p>
    <w:p w:rsidR="006C6CF3" w:rsidRPr="006C6CF3" w:rsidRDefault="006C6CF3" w:rsidP="006C6CF3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6C6CF3">
        <w:rPr>
          <w:rStyle w:val="Strong"/>
          <w:b w:val="0"/>
          <w:bCs w:val="0"/>
          <w:color w:val="002060"/>
        </w:rPr>
        <w:t>enu_arg_timerSelect The selected timer to configure for PWM.</w:t>
      </w:r>
    </w:p>
    <w:p w:rsidR="006C6CF3" w:rsidRPr="006C6CF3" w:rsidRDefault="006C6CF3" w:rsidP="006C6CF3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6C6CF3">
        <w:rPr>
          <w:rStyle w:val="Strong"/>
          <w:b w:val="0"/>
          <w:bCs w:val="0"/>
          <w:color w:val="002060"/>
        </w:rPr>
        <w:t>u16_arg_durationMs The total duration of the PWM signal in milliseconds.</w:t>
      </w:r>
    </w:p>
    <w:p w:rsidR="006C6CF3" w:rsidRPr="006C6CF3" w:rsidRDefault="006C6CF3" w:rsidP="006C6CF3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6C6CF3">
        <w:rPr>
          <w:rStyle w:val="Strong"/>
          <w:b w:val="0"/>
          <w:bCs w:val="0"/>
          <w:color w:val="002060"/>
        </w:rPr>
        <w:t>u8_arg_dutyCycle The duty cycle of the PWM signal as a percentage.</w:t>
      </w:r>
    </w:p>
    <w:p w:rsidR="006C6CF3" w:rsidRPr="00E44FB6" w:rsidRDefault="006C6CF3" w:rsidP="006C6CF3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E44FB6">
        <w:rPr>
          <w:rStyle w:val="Strong"/>
          <w:b w:val="0"/>
          <w:bCs w:val="0"/>
          <w:color w:val="002060"/>
        </w:rPr>
        <w:t>Return:</w:t>
      </w:r>
    </w:p>
    <w:p w:rsidR="006C6CF3" w:rsidRPr="006C6CF3" w:rsidRDefault="006C6CF3" w:rsidP="006C6CF3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6C6CF3">
        <w:rPr>
          <w:rStyle w:val="Strong"/>
          <w:b w:val="0"/>
          <w:bCs w:val="0"/>
          <w:color w:val="002060"/>
        </w:rPr>
        <w:t>enu_MTIMER_status_t Error status after configuring the timer for PWM.</w:t>
      </w:r>
    </w:p>
    <w:p w:rsidR="006C6CF3" w:rsidRPr="00E44FB6" w:rsidRDefault="006C6CF3" w:rsidP="006C6CF3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E44F6E" w:rsidRDefault="00E44F6E" w:rsidP="00A64C64">
      <w:pPr>
        <w:spacing w:before="0" w:after="0" w:line="240" w:lineRule="auto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2160"/>
        <w:rPr>
          <w:color w:val="002060"/>
        </w:rPr>
      </w:pP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LED</w:t>
      </w:r>
    </w:p>
    <w:p w:rsidR="00E44F6E" w:rsidRDefault="00E44F6E" w:rsidP="00E44F6E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HAL Layer)</w:t>
      </w:r>
    </w:p>
    <w:p w:rsidR="00E44F6E" w:rsidRPr="0004742E" w:rsidRDefault="00E44F6E" w:rsidP="00E44F6E">
      <w:pPr>
        <w:pStyle w:val="ListParagraph"/>
        <w:ind w:left="1530"/>
        <w:rPr>
          <w:b/>
          <w:bCs/>
          <w:color w:val="002060"/>
          <w:sz w:val="28"/>
          <w:szCs w:val="28"/>
        </w:rPr>
      </w:pPr>
      <w:r w:rsidRPr="0004742E">
        <w:rPr>
          <w:b/>
          <w:bCs/>
          <w:color w:val="002060"/>
          <w:sz w:val="28"/>
          <w:szCs w:val="28"/>
        </w:rPr>
        <w:t>1-</w:t>
      </w:r>
    </w:p>
    <w:p w:rsidR="00E44F6E" w:rsidRPr="0004742E" w:rsidRDefault="00E44F6E" w:rsidP="00E44F6E">
      <w:pPr>
        <w:pStyle w:val="ListParagraph"/>
        <w:ind w:left="1530"/>
        <w:rPr>
          <w:b/>
          <w:bCs/>
          <w:color w:val="002060"/>
        </w:rPr>
      </w:pPr>
      <w:r w:rsidRPr="0004742E">
        <w:rPr>
          <w:rStyle w:val="Strong"/>
          <w:color w:val="002060"/>
        </w:rPr>
        <w:t>enu_ledErrorState_t H_LED_init(enu_MGPIO_portNumber_t enu_l_ledPort, enu_MGPIO_pinNumber_t enu_l_ledPin)</w:t>
      </w:r>
    </w:p>
    <w:p w:rsidR="00E44F6E" w:rsidRPr="0004742E" w:rsidRDefault="00E44F6E" w:rsidP="00E44F6E">
      <w:pPr>
        <w:spacing w:before="0" w:after="0" w:line="240" w:lineRule="auto"/>
        <w:ind w:left="153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2250" w:firstLine="18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Initialize a</w:t>
      </w:r>
      <w:r w:rsidRPr="0004742E">
        <w:rPr>
          <w:rStyle w:val="Strong"/>
          <w:b w:val="0"/>
          <w:bCs w:val="0"/>
          <w:color w:val="002060"/>
        </w:rPr>
        <w:t xml:space="preserve"> LED on a specific GPIO port and pin</w:t>
      </w:r>
    </w:p>
    <w:p w:rsidR="00E44F6E" w:rsidRPr="0004742E" w:rsidRDefault="00E44F6E" w:rsidP="00E44F6E">
      <w:pPr>
        <w:spacing w:before="0" w:after="0" w:line="240" w:lineRule="auto"/>
        <w:ind w:left="153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E44F6E" w:rsidRDefault="00E44F6E" w:rsidP="00E44F6E">
      <w:pPr>
        <w:spacing w:before="0" w:after="0" w:line="240" w:lineRule="auto"/>
        <w:ind w:left="243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enu_l_ledPort    Select the GPIO port number for the LED.</w:t>
      </w:r>
    </w:p>
    <w:p w:rsidR="00E44F6E" w:rsidRDefault="00E44F6E" w:rsidP="00E44F6E">
      <w:pPr>
        <w:spacing w:before="0" w:after="0" w:line="240" w:lineRule="auto"/>
        <w:ind w:left="243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enu_l_ledPin     Select the GPIO pin number for the LED.</w:t>
      </w:r>
    </w:p>
    <w:p w:rsidR="00E44F6E" w:rsidRDefault="00E44F6E" w:rsidP="00E44F6E">
      <w:pPr>
        <w:spacing w:before="0" w:after="0" w:line="240" w:lineRule="auto"/>
        <w:ind w:left="99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43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LED_OK            </w:t>
      </w:r>
      <w:r>
        <w:rPr>
          <w:rStyle w:val="Strong"/>
          <w:b w:val="0"/>
          <w:bCs w:val="0"/>
          <w:color w:val="002060"/>
        </w:rPr>
        <w:t xml:space="preserve">     </w:t>
      </w:r>
      <w:r w:rsidRPr="0004742E">
        <w:rPr>
          <w:rStyle w:val="Strong"/>
          <w:b w:val="0"/>
          <w:bCs w:val="0"/>
          <w:color w:val="002060"/>
        </w:rPr>
        <w:t xml:space="preserve">  Success initialization.</w:t>
      </w:r>
    </w:p>
    <w:p w:rsidR="00E44F6E" w:rsidRDefault="00E44F6E" w:rsidP="00E44F6E">
      <w:pPr>
        <w:ind w:left="243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LED_NOT_OK          LED initialization not successful.</w:t>
      </w:r>
    </w:p>
    <w:p w:rsidR="00E44F6E" w:rsidRDefault="00E44F6E" w:rsidP="00E44F6E">
      <w:pPr>
        <w:ind w:left="288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2-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enu_ledErrorState_t H_LED_on(enu_MGPIO_portNumber_t enu_l_ledPort, enu_MGPIO_pinNumber_t enu_l_ledPin)</w:t>
      </w:r>
    </w:p>
    <w:p w:rsidR="00E44F6E" w:rsidRPr="0004742E" w:rsidRDefault="00E44F6E" w:rsidP="00E44F6E">
      <w:pPr>
        <w:spacing w:before="0" w:after="0" w:line="240" w:lineRule="auto"/>
        <w:ind w:left="2880"/>
        <w:rPr>
          <w:rStyle w:val="Strong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Turn on a</w:t>
      </w:r>
      <w:r w:rsidRPr="0004742E">
        <w:rPr>
          <w:rStyle w:val="Strong"/>
          <w:b w:val="0"/>
          <w:bCs w:val="0"/>
          <w:color w:val="002060"/>
        </w:rPr>
        <w:t xml:space="preserve"> LED connected to a specific GPIO port and pin.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enu_l_ledPort    Select the GPIO port number for the LED.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enu_l_ledPin     Select the GPIO pin number for the LED.</w:t>
      </w:r>
    </w:p>
    <w:p w:rsidR="00E44F6E" w:rsidRDefault="00E44F6E" w:rsidP="00E44F6E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LED_OK            </w:t>
      </w:r>
      <w:r>
        <w:rPr>
          <w:rStyle w:val="Strong"/>
          <w:b w:val="0"/>
          <w:bCs w:val="0"/>
          <w:color w:val="002060"/>
        </w:rPr>
        <w:t xml:space="preserve">      </w:t>
      </w:r>
      <w:r w:rsidRPr="0004742E">
        <w:rPr>
          <w:rStyle w:val="Strong"/>
          <w:b w:val="0"/>
          <w:bCs w:val="0"/>
          <w:color w:val="002060"/>
        </w:rPr>
        <w:t xml:space="preserve">  Success initialization.</w:t>
      </w:r>
    </w:p>
    <w:p w:rsidR="00E44F6E" w:rsidRDefault="00E44F6E" w:rsidP="00E44F6E">
      <w:pPr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LED_NOT_OK          LED initialization not successful.</w:t>
      </w:r>
    </w:p>
    <w:p w:rsidR="00E44F6E" w:rsidRDefault="00E44F6E" w:rsidP="00E44F6E">
      <w:pPr>
        <w:ind w:left="234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ind w:left="1440"/>
        <w:rPr>
          <w:rStyle w:val="Strong"/>
          <w:color w:val="002060"/>
        </w:rPr>
      </w:pPr>
      <w:r>
        <w:rPr>
          <w:rStyle w:val="Strong"/>
          <w:color w:val="002060"/>
        </w:rPr>
        <w:t>3</w:t>
      </w:r>
      <w:r w:rsidRPr="0004742E">
        <w:rPr>
          <w:rStyle w:val="Strong"/>
          <w:color w:val="002060"/>
        </w:rPr>
        <w:t>-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 xml:space="preserve">enu_ledErrorState_t </w:t>
      </w:r>
      <w:r>
        <w:rPr>
          <w:rStyle w:val="Strong"/>
          <w:color w:val="002060"/>
        </w:rPr>
        <w:t>H_LED_off</w:t>
      </w:r>
      <w:r w:rsidRPr="0004742E">
        <w:rPr>
          <w:rStyle w:val="Strong"/>
          <w:color w:val="002060"/>
        </w:rPr>
        <w:t>(enu_MGPIO_portNumber_t enu_l_ledPort, enu_MGPIO_pinNumber_t enu_l_ledPin)</w:t>
      </w:r>
    </w:p>
    <w:p w:rsidR="00E44F6E" w:rsidRPr="0004742E" w:rsidRDefault="00E44F6E" w:rsidP="00E44F6E">
      <w:pPr>
        <w:spacing w:before="0" w:after="0" w:line="240" w:lineRule="auto"/>
        <w:ind w:left="2880"/>
        <w:rPr>
          <w:rStyle w:val="Strong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Turn off a </w:t>
      </w:r>
      <w:r w:rsidRPr="0004742E">
        <w:rPr>
          <w:rStyle w:val="Strong"/>
          <w:b w:val="0"/>
          <w:bCs w:val="0"/>
          <w:color w:val="002060"/>
        </w:rPr>
        <w:t>LED connected to a specific GPIO port and pin.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enu_l_ledPort    Select the GPIO port number for the LED.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enu_l_ledPin     Select the GPIO pin number for the LED.</w:t>
      </w:r>
    </w:p>
    <w:p w:rsidR="00E44F6E" w:rsidRDefault="00E44F6E" w:rsidP="00E44F6E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LED_OK            </w:t>
      </w:r>
      <w:r>
        <w:rPr>
          <w:rStyle w:val="Strong"/>
          <w:b w:val="0"/>
          <w:bCs w:val="0"/>
          <w:color w:val="002060"/>
        </w:rPr>
        <w:t xml:space="preserve">      </w:t>
      </w:r>
      <w:r w:rsidRPr="0004742E">
        <w:rPr>
          <w:rStyle w:val="Strong"/>
          <w:b w:val="0"/>
          <w:bCs w:val="0"/>
          <w:color w:val="002060"/>
        </w:rPr>
        <w:t xml:space="preserve">  Success initialization.</w:t>
      </w:r>
    </w:p>
    <w:p w:rsidR="00E44F6E" w:rsidRDefault="00E44F6E" w:rsidP="00E44F6E">
      <w:pPr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LED_NOT_OK          LED initialization not successful.</w:t>
      </w:r>
    </w:p>
    <w:p w:rsidR="00E44F6E" w:rsidRDefault="00E44F6E" w:rsidP="00E44F6E">
      <w:pPr>
        <w:ind w:left="234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4-</w:t>
      </w:r>
    </w:p>
    <w:p w:rsidR="00E44F6E" w:rsidRPr="0004742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enu_ledErrorState_t H_LED_toggle(enu_MGPIO_portNumber_t enu_l_ledPort, enu_MGPIO_pinNumber_t enu_l_ledPin)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Toggle the state of an LED connected to a specific GPIO port and pin. 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enu_l_ledPort    Select the GPIO port number for the LED.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enu_l_ledPin     Select the GPIO pin number for the LED.</w:t>
      </w:r>
    </w:p>
    <w:p w:rsidR="00E44F6E" w:rsidRDefault="00E44F6E" w:rsidP="00E44F6E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LED_OK            </w:t>
      </w:r>
      <w:r>
        <w:rPr>
          <w:rStyle w:val="Strong"/>
          <w:b w:val="0"/>
          <w:bCs w:val="0"/>
          <w:color w:val="002060"/>
        </w:rPr>
        <w:t xml:space="preserve">      </w:t>
      </w:r>
      <w:r w:rsidRPr="0004742E">
        <w:rPr>
          <w:rStyle w:val="Strong"/>
          <w:b w:val="0"/>
          <w:bCs w:val="0"/>
          <w:color w:val="002060"/>
        </w:rPr>
        <w:t xml:space="preserve">  Success initialization.</w:t>
      </w:r>
    </w:p>
    <w:p w:rsidR="00E44F6E" w:rsidRPr="0004742E" w:rsidRDefault="00E44F6E" w:rsidP="00E44F6E">
      <w:pPr>
        <w:ind w:left="2340"/>
        <w:rPr>
          <w:color w:val="002060"/>
        </w:rPr>
      </w:pPr>
      <w:r w:rsidRPr="0004742E">
        <w:rPr>
          <w:rStyle w:val="Strong"/>
          <w:b w:val="0"/>
          <w:bCs w:val="0"/>
          <w:color w:val="002060"/>
        </w:rPr>
        <w:t>LED_NOT_OK          LED initialization not successful.</w:t>
      </w:r>
    </w:p>
    <w:p w:rsidR="00E44F6E" w:rsidRPr="0004742E" w:rsidRDefault="00E44F6E" w:rsidP="00E44F6E">
      <w:pPr>
        <w:rPr>
          <w:color w:val="002060"/>
          <w:sz w:val="28"/>
          <w:szCs w:val="28"/>
        </w:rPr>
      </w:pP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BUTTON</w:t>
      </w:r>
    </w:p>
    <w:p w:rsidR="00E44F6E" w:rsidRDefault="00E44F6E" w:rsidP="00E44F6E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lastRenderedPageBreak/>
        <w:t>(This Driver Located in HAL Layer)</w:t>
      </w:r>
    </w:p>
    <w:p w:rsidR="00E44F6E" w:rsidRDefault="00E44F6E" w:rsidP="00E44F6E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1-</w:t>
      </w:r>
    </w:p>
    <w:p w:rsidR="00E44F6E" w:rsidRPr="0004742E" w:rsidRDefault="00E44F6E" w:rsidP="00E44F6E">
      <w:pPr>
        <w:pStyle w:val="ListParagraph"/>
        <w:ind w:left="1530"/>
        <w:rPr>
          <w:b/>
          <w:bCs/>
          <w:color w:val="002060"/>
        </w:rPr>
      </w:pPr>
      <w:r w:rsidRPr="0004742E">
        <w:rPr>
          <w:rStyle w:val="Strong"/>
          <w:color w:val="002060"/>
        </w:rPr>
        <w:t>enu_buttonErrorStatus_t H_BUTTON_init(void)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Initialize the configuration of all buttons.</w:t>
      </w:r>
    </w:p>
    <w:p w:rsidR="00E44F6E" w:rsidRDefault="00E44F6E" w:rsidP="00E44F6E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Return: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BUTTON_OK      </w:t>
      </w:r>
      <w:r>
        <w:rPr>
          <w:rStyle w:val="Strong"/>
          <w:b w:val="0"/>
          <w:bCs w:val="0"/>
          <w:color w:val="002060"/>
        </w:rPr>
        <w:t xml:space="preserve">        </w:t>
      </w:r>
      <w:r w:rsidRPr="0004742E">
        <w:rPr>
          <w:rStyle w:val="Strong"/>
          <w:b w:val="0"/>
          <w:bCs w:val="0"/>
          <w:color w:val="002060"/>
        </w:rPr>
        <w:t>Success initializing all buttons.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BUTTON_NOT_OK  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Failed to initialize buttons.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2-</w:t>
      </w:r>
    </w:p>
    <w:p w:rsidR="00E44F6E" w:rsidRPr="0004742E" w:rsidRDefault="00E44F6E" w:rsidP="00E44F6E">
      <w:pPr>
        <w:spacing w:before="0" w:after="0" w:line="240" w:lineRule="auto"/>
        <w:rPr>
          <w:rStyle w:val="Strong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1440"/>
        <w:rPr>
          <w:b/>
          <w:bCs/>
          <w:color w:val="002060"/>
        </w:rPr>
      </w:pPr>
      <w:r w:rsidRPr="0004742E">
        <w:rPr>
          <w:rStyle w:val="Strong"/>
          <w:color w:val="002060"/>
        </w:rPr>
        <w:t>enu_buttonErrorStatus_t H_BUTTON_read(enu_buttonNumber_t enu_a_button_Number, boolean *ptr_a_value)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Read the state of a specific button.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E44F6E" w:rsidRPr="0004742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enu_a_button_Number  The button number to read.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ptr_a_value          Pointer to a boolean variable to store the button state.</w:t>
      </w:r>
    </w:p>
    <w:p w:rsidR="00E44F6E" w:rsidRDefault="00E44F6E" w:rsidP="00E44F6E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Return: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BUTTON_OK      </w:t>
      </w:r>
      <w:r>
        <w:rPr>
          <w:rStyle w:val="Strong"/>
          <w:b w:val="0"/>
          <w:bCs w:val="0"/>
          <w:color w:val="002060"/>
        </w:rPr>
        <w:t xml:space="preserve">        </w:t>
      </w:r>
      <w:r w:rsidRPr="0004742E">
        <w:rPr>
          <w:rStyle w:val="Strong"/>
          <w:b w:val="0"/>
          <w:bCs w:val="0"/>
          <w:color w:val="002060"/>
        </w:rPr>
        <w:t>Success initializing all buttons.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BUTTON_NOT_OK  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Failed to initialize buttons.</w:t>
      </w:r>
    </w:p>
    <w:p w:rsidR="00A64C64" w:rsidRDefault="00A64C64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A64C64" w:rsidRDefault="00A64C64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A64C64" w:rsidRDefault="00D15D34" w:rsidP="00A64C64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TIMER</w:t>
      </w:r>
      <w:r w:rsidR="00A64C64">
        <w:rPr>
          <w:color w:val="002060"/>
          <w:sz w:val="28"/>
          <w:szCs w:val="28"/>
        </w:rPr>
        <w:t>_MANAGER</w:t>
      </w:r>
    </w:p>
    <w:p w:rsidR="00A64C64" w:rsidRDefault="00A64C64" w:rsidP="00A64C64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Service Layer)</w:t>
      </w:r>
    </w:p>
    <w:p w:rsidR="00A64C64" w:rsidRDefault="00A64C64" w:rsidP="00A64C64">
      <w:pPr>
        <w:pStyle w:val="ListParagraph"/>
        <w:ind w:left="1530"/>
        <w:rPr>
          <w:color w:val="002060"/>
          <w:sz w:val="28"/>
          <w:szCs w:val="28"/>
        </w:rPr>
      </w:pPr>
    </w:p>
    <w:p w:rsidR="00A64C64" w:rsidRPr="00881D5C" w:rsidRDefault="00A64C64" w:rsidP="00A64C64">
      <w:pPr>
        <w:pStyle w:val="ListParagraph"/>
        <w:ind w:left="1530"/>
        <w:rPr>
          <w:b/>
          <w:bCs/>
          <w:color w:val="002060"/>
        </w:rPr>
      </w:pPr>
      <w:r w:rsidRPr="00881D5C">
        <w:rPr>
          <w:b/>
          <w:bCs/>
          <w:color w:val="002060"/>
        </w:rPr>
        <w:t>1-</w:t>
      </w:r>
    </w:p>
    <w:p w:rsidR="00D15D34" w:rsidRDefault="00D15D34" w:rsidP="00881D5C">
      <w:pPr>
        <w:spacing w:before="0" w:after="0" w:line="240" w:lineRule="auto"/>
        <w:ind w:left="1440"/>
        <w:rPr>
          <w:b/>
          <w:bCs/>
          <w:color w:val="002060"/>
        </w:rPr>
      </w:pPr>
      <w:r w:rsidRPr="00D15D34">
        <w:rPr>
          <w:b/>
          <w:bCs/>
          <w:color w:val="002060"/>
        </w:rPr>
        <w:t>enu_timerHandlerErrorStatus_t timerHandlerInit(str_MTIMER_configurations_t *str_TIMER_configs)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881D5C" w:rsidRPr="00D15D34" w:rsidRDefault="00D15D34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D15D34">
        <w:rPr>
          <w:rStyle w:val="Strong"/>
          <w:b w:val="0"/>
          <w:bCs w:val="0"/>
          <w:color w:val="002060"/>
        </w:rPr>
        <w:t>Initializes a timer handler based on the provided timer configurations.</w:t>
      </w:r>
      <w:r w:rsidR="00881D5C" w:rsidRPr="00D15D34">
        <w:rPr>
          <w:rStyle w:val="Strong"/>
          <w:b w:val="0"/>
          <w:bCs w:val="0"/>
          <w:color w:val="002060"/>
        </w:rPr>
        <w:t xml:space="preserve">. 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D15D34" w:rsidRDefault="00D15D34" w:rsidP="00D15D34">
      <w:pPr>
        <w:spacing w:before="0" w:after="0" w:line="240" w:lineRule="auto"/>
        <w:ind w:left="2160"/>
        <w:rPr>
          <w:rFonts w:ascii="Courier New" w:hAnsi="Courier New" w:cs="Courier New"/>
          <w:sz w:val="21"/>
          <w:szCs w:val="21"/>
          <w:shd w:val="clear" w:color="auto" w:fill="000000"/>
        </w:rPr>
      </w:pPr>
      <w:r>
        <w:rPr>
          <w:rStyle w:val="Strong"/>
          <w:b w:val="0"/>
          <w:bCs w:val="0"/>
          <w:color w:val="002060"/>
        </w:rPr>
        <w:t>s</w:t>
      </w:r>
      <w:r w:rsidRPr="00D15D34">
        <w:rPr>
          <w:rStyle w:val="Strong"/>
          <w:b w:val="0"/>
          <w:bCs w:val="0"/>
          <w:color w:val="002060"/>
        </w:rPr>
        <w:t>tr_TIMER_configs Pointer to a structure containing timer configurations.</w:t>
      </w:r>
    </w:p>
    <w:p w:rsidR="00881D5C" w:rsidRDefault="00881D5C" w:rsidP="00881D5C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D15D34" w:rsidRDefault="00D15D34" w:rsidP="00D15D34">
      <w:pPr>
        <w:ind w:left="2448"/>
        <w:rPr>
          <w:rStyle w:val="Strong"/>
          <w:b w:val="0"/>
          <w:bCs w:val="0"/>
          <w:color w:val="002060"/>
        </w:rPr>
      </w:pPr>
      <w:r w:rsidRPr="00D15D34">
        <w:rPr>
          <w:rStyle w:val="Strong"/>
          <w:b w:val="0"/>
          <w:bCs w:val="0"/>
          <w:color w:val="002060"/>
        </w:rPr>
        <w:lastRenderedPageBreak/>
        <w:t>enu_timerHandlerErrorStatus_t Error status after initializing the timer handler.</w:t>
      </w:r>
    </w:p>
    <w:p w:rsidR="00881D5C" w:rsidRPr="00D15D34" w:rsidRDefault="00881D5C" w:rsidP="00D15D34">
      <w:pPr>
        <w:spacing w:before="0" w:after="0" w:line="240" w:lineRule="auto"/>
        <w:rPr>
          <w:rStyle w:val="Strong"/>
          <w:b w:val="0"/>
          <w:bCs w:val="0"/>
          <w:color w:val="002060"/>
        </w:rPr>
      </w:pPr>
    </w:p>
    <w:p w:rsidR="00D15D34" w:rsidRPr="00881D5C" w:rsidRDefault="00D15D34" w:rsidP="00D15D34">
      <w:pPr>
        <w:pStyle w:val="ListParagraph"/>
        <w:ind w:left="1530"/>
        <w:rPr>
          <w:b/>
          <w:bCs/>
          <w:color w:val="002060"/>
        </w:rPr>
      </w:pPr>
      <w:r>
        <w:rPr>
          <w:b/>
          <w:bCs/>
          <w:color w:val="002060"/>
        </w:rPr>
        <w:t>2</w:t>
      </w:r>
      <w:r w:rsidRPr="00881D5C">
        <w:rPr>
          <w:b/>
          <w:bCs/>
          <w:color w:val="002060"/>
        </w:rPr>
        <w:t>-</w:t>
      </w:r>
    </w:p>
    <w:p w:rsidR="00D15D34" w:rsidRDefault="00D15D34" w:rsidP="00D15D34">
      <w:pPr>
        <w:spacing w:before="0" w:after="0" w:line="240" w:lineRule="auto"/>
        <w:ind w:left="1440"/>
        <w:rPr>
          <w:b/>
          <w:bCs/>
          <w:color w:val="002060"/>
        </w:rPr>
      </w:pPr>
      <w:r w:rsidRPr="00D15D34">
        <w:rPr>
          <w:b/>
          <w:bCs/>
          <w:color w:val="002060"/>
        </w:rPr>
        <w:t>enu_timerHandlerErrorStatus_t timerHandlerStartTimer(enu_MTIMER_timerSelect_t enu_arg_timerSelect ,uint32_t u32_arg_time , enu_timeUnit_t enu_arg_timeUnit)</w:t>
      </w:r>
    </w:p>
    <w:p w:rsidR="00D15D34" w:rsidRPr="0004742E" w:rsidRDefault="00D15D34" w:rsidP="00D15D34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D15D34" w:rsidRPr="00D15D34" w:rsidRDefault="00D15D34" w:rsidP="00D15D34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Start</w:t>
      </w:r>
      <w:r w:rsidRPr="00D15D34">
        <w:rPr>
          <w:rStyle w:val="Strong"/>
          <w:b w:val="0"/>
          <w:bCs w:val="0"/>
          <w:color w:val="002060"/>
        </w:rPr>
        <w:t xml:space="preserve"> a timer handler based on the provided timer configurations.. </w:t>
      </w:r>
    </w:p>
    <w:p w:rsidR="00D15D34" w:rsidRPr="0004742E" w:rsidRDefault="00D15D34" w:rsidP="00D15D34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D15D34" w:rsidRPr="00D15D34" w:rsidRDefault="00D15D34" w:rsidP="00D15D34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D15D34">
        <w:rPr>
          <w:rStyle w:val="Strong"/>
          <w:b w:val="0"/>
          <w:bCs w:val="0"/>
          <w:color w:val="002060"/>
        </w:rPr>
        <w:t>enu_arg_timerSelect The selected timer to start.</w:t>
      </w:r>
    </w:p>
    <w:p w:rsidR="00D15D34" w:rsidRPr="00D15D34" w:rsidRDefault="00D15D34" w:rsidP="00D15D34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D15D34">
        <w:rPr>
          <w:rStyle w:val="Strong"/>
          <w:b w:val="0"/>
          <w:bCs w:val="0"/>
          <w:color w:val="002060"/>
        </w:rPr>
        <w:t>u32_arg_time The duration of the timer.</w:t>
      </w:r>
    </w:p>
    <w:p w:rsidR="00D15D34" w:rsidRPr="00D15D34" w:rsidRDefault="00D15D34" w:rsidP="00D15D34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D15D34">
        <w:rPr>
          <w:rStyle w:val="Strong"/>
          <w:b w:val="0"/>
          <w:bCs w:val="0"/>
          <w:color w:val="002060"/>
        </w:rPr>
        <w:t>enu_arg_timeUnit The time unit for the duration (e.g., microseconds, milliseconds).</w:t>
      </w:r>
    </w:p>
    <w:p w:rsidR="00D15D34" w:rsidRDefault="00D15D34" w:rsidP="00D15D34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D15D34" w:rsidRDefault="00D15D34" w:rsidP="00D15D34">
      <w:pPr>
        <w:ind w:left="2448"/>
        <w:rPr>
          <w:rStyle w:val="Strong"/>
          <w:b w:val="0"/>
          <w:bCs w:val="0"/>
          <w:color w:val="002060"/>
        </w:rPr>
      </w:pPr>
      <w:r w:rsidRPr="00D15D34">
        <w:rPr>
          <w:rStyle w:val="Strong"/>
          <w:b w:val="0"/>
          <w:bCs w:val="0"/>
          <w:color w:val="002060"/>
        </w:rPr>
        <w:t xml:space="preserve">enu_timerHandlerErrorStatus_t Error status after </w:t>
      </w:r>
      <w:r>
        <w:rPr>
          <w:rStyle w:val="Strong"/>
          <w:b w:val="0"/>
          <w:bCs w:val="0"/>
          <w:color w:val="002060"/>
        </w:rPr>
        <w:t>start</w:t>
      </w:r>
      <w:r w:rsidRPr="00D15D34">
        <w:rPr>
          <w:rStyle w:val="Strong"/>
          <w:b w:val="0"/>
          <w:bCs w:val="0"/>
          <w:color w:val="002060"/>
        </w:rPr>
        <w:t xml:space="preserve"> the timer handler.</w:t>
      </w:r>
    </w:p>
    <w:p w:rsidR="00881D5C" w:rsidRDefault="00881D5C" w:rsidP="00881D5C">
      <w:pPr>
        <w:pStyle w:val="ListParagraph"/>
        <w:ind w:left="1530"/>
        <w:rPr>
          <w:rStyle w:val="Strong"/>
          <w:color w:val="002060"/>
        </w:rPr>
      </w:pPr>
    </w:p>
    <w:p w:rsidR="00881D5C" w:rsidRDefault="00881D5C" w:rsidP="00881D5C">
      <w:pPr>
        <w:pStyle w:val="ListParagraph"/>
        <w:ind w:left="1530"/>
        <w:rPr>
          <w:rStyle w:val="Strong"/>
          <w:color w:val="002060"/>
        </w:rPr>
      </w:pPr>
      <w:r>
        <w:rPr>
          <w:rStyle w:val="Strong"/>
          <w:color w:val="002060"/>
        </w:rPr>
        <w:t>3-</w:t>
      </w:r>
    </w:p>
    <w:p w:rsidR="000147EF" w:rsidRDefault="000147EF" w:rsidP="000147EF">
      <w:pPr>
        <w:spacing w:before="0" w:after="0" w:line="240" w:lineRule="auto"/>
        <w:ind w:left="1440"/>
        <w:rPr>
          <w:b/>
          <w:bCs/>
          <w:color w:val="002060"/>
        </w:rPr>
      </w:pPr>
      <w:r w:rsidRPr="000147EF">
        <w:rPr>
          <w:b/>
          <w:bCs/>
          <w:color w:val="002060"/>
        </w:rPr>
        <w:t>enu_timerHandlerErrorStatus_t timerHandlerEnableInterrupt(enu_MTIMER_timerSelect_t enu_arg_timerSelect)</w:t>
      </w:r>
    </w:p>
    <w:p w:rsidR="000147EF" w:rsidRPr="0004742E" w:rsidRDefault="000147EF" w:rsidP="000147EF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0147EF" w:rsidRPr="00D15D34" w:rsidRDefault="000147EF" w:rsidP="000147EF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Enable</w:t>
      </w:r>
      <w:r w:rsidRPr="00D15D34">
        <w:rPr>
          <w:rStyle w:val="Strong"/>
          <w:b w:val="0"/>
          <w:bCs w:val="0"/>
          <w:color w:val="002060"/>
        </w:rPr>
        <w:t xml:space="preserve"> a timer</w:t>
      </w:r>
      <w:r>
        <w:rPr>
          <w:rStyle w:val="Strong"/>
          <w:b w:val="0"/>
          <w:bCs w:val="0"/>
          <w:color w:val="002060"/>
        </w:rPr>
        <w:t xml:space="preserve"> interrupt</w:t>
      </w:r>
      <w:r w:rsidRPr="00D15D34">
        <w:rPr>
          <w:rStyle w:val="Strong"/>
          <w:b w:val="0"/>
          <w:bCs w:val="0"/>
          <w:color w:val="002060"/>
        </w:rPr>
        <w:t xml:space="preserve"> handler based on the provided timer configurations.. </w:t>
      </w:r>
    </w:p>
    <w:p w:rsidR="000147EF" w:rsidRPr="0004742E" w:rsidRDefault="000147EF" w:rsidP="000147EF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0147EF" w:rsidRPr="00D15D34" w:rsidRDefault="000147EF" w:rsidP="000147EF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D15D34">
        <w:rPr>
          <w:rStyle w:val="Strong"/>
          <w:b w:val="0"/>
          <w:bCs w:val="0"/>
          <w:color w:val="002060"/>
        </w:rPr>
        <w:t>enu_arg_timerSelect The selected timer to start.</w:t>
      </w:r>
    </w:p>
    <w:p w:rsidR="000147EF" w:rsidRDefault="000147EF" w:rsidP="000147EF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0147EF" w:rsidRDefault="000147EF" w:rsidP="000147EF">
      <w:pPr>
        <w:ind w:left="2448"/>
        <w:rPr>
          <w:rStyle w:val="Strong"/>
          <w:b w:val="0"/>
          <w:bCs w:val="0"/>
          <w:color w:val="002060"/>
        </w:rPr>
      </w:pPr>
      <w:r w:rsidRPr="00D15D34">
        <w:rPr>
          <w:rStyle w:val="Strong"/>
          <w:b w:val="0"/>
          <w:bCs w:val="0"/>
          <w:color w:val="002060"/>
        </w:rPr>
        <w:t xml:space="preserve">enu_timerHandlerErrorStatus_t Error status after </w:t>
      </w:r>
      <w:r>
        <w:rPr>
          <w:rStyle w:val="Strong"/>
          <w:b w:val="0"/>
          <w:bCs w:val="0"/>
          <w:color w:val="002060"/>
        </w:rPr>
        <w:t>disable</w:t>
      </w:r>
      <w:r w:rsidRPr="00D15D34">
        <w:rPr>
          <w:rStyle w:val="Strong"/>
          <w:b w:val="0"/>
          <w:bCs w:val="0"/>
          <w:color w:val="002060"/>
        </w:rPr>
        <w:t xml:space="preserve"> the timer handler.</w:t>
      </w:r>
    </w:p>
    <w:p w:rsid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81D5C" w:rsidRPr="00881D5C" w:rsidRDefault="00881D5C" w:rsidP="00881D5C">
      <w:pPr>
        <w:spacing w:before="0" w:after="0" w:line="240" w:lineRule="auto"/>
        <w:ind w:left="720" w:firstLine="720"/>
        <w:rPr>
          <w:rStyle w:val="Strong"/>
          <w:color w:val="002060"/>
        </w:rPr>
      </w:pPr>
      <w:r w:rsidRPr="00881D5C">
        <w:rPr>
          <w:rStyle w:val="Strong"/>
          <w:color w:val="002060"/>
        </w:rPr>
        <w:t>4-</w:t>
      </w:r>
    </w:p>
    <w:p w:rsidR="000147EF" w:rsidRDefault="000147EF" w:rsidP="000147EF">
      <w:pPr>
        <w:spacing w:before="0" w:after="0" w:line="240" w:lineRule="auto"/>
        <w:ind w:left="1440"/>
        <w:rPr>
          <w:rStyle w:val="Strong"/>
          <w:color w:val="002060"/>
        </w:rPr>
      </w:pPr>
      <w:r w:rsidRPr="000147EF">
        <w:rPr>
          <w:rStyle w:val="Strong"/>
          <w:color w:val="002060"/>
        </w:rPr>
        <w:t>enu_timerHandlerErrorStatus_t timerHandlerDisableInterrupt(enu_MTIMER_timerSelect_t enu_arg_timerSelect)</w:t>
      </w:r>
    </w:p>
    <w:p w:rsidR="000147EF" w:rsidRPr="0004742E" w:rsidRDefault="000147EF" w:rsidP="000147EF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0147EF" w:rsidRPr="00D15D34" w:rsidRDefault="000147EF" w:rsidP="000147EF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Disable</w:t>
      </w:r>
      <w:r w:rsidRPr="00D15D34">
        <w:rPr>
          <w:rStyle w:val="Strong"/>
          <w:b w:val="0"/>
          <w:bCs w:val="0"/>
          <w:color w:val="002060"/>
        </w:rPr>
        <w:t xml:space="preserve"> a timer</w:t>
      </w:r>
      <w:r>
        <w:rPr>
          <w:rStyle w:val="Strong"/>
          <w:b w:val="0"/>
          <w:bCs w:val="0"/>
          <w:color w:val="002060"/>
        </w:rPr>
        <w:t xml:space="preserve"> interrupt</w:t>
      </w:r>
      <w:r w:rsidRPr="00D15D34">
        <w:rPr>
          <w:rStyle w:val="Strong"/>
          <w:b w:val="0"/>
          <w:bCs w:val="0"/>
          <w:color w:val="002060"/>
        </w:rPr>
        <w:t xml:space="preserve"> handler based on the provided timer configurations.. </w:t>
      </w:r>
    </w:p>
    <w:p w:rsidR="000147EF" w:rsidRPr="0004742E" w:rsidRDefault="000147EF" w:rsidP="000147EF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lastRenderedPageBreak/>
        <w:t>Arguments:</w:t>
      </w:r>
    </w:p>
    <w:p w:rsidR="000147EF" w:rsidRPr="00D15D34" w:rsidRDefault="000147EF" w:rsidP="000147EF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D15D34">
        <w:rPr>
          <w:rStyle w:val="Strong"/>
          <w:b w:val="0"/>
          <w:bCs w:val="0"/>
          <w:color w:val="002060"/>
        </w:rPr>
        <w:t>enu_arg_timerSelect The selected timer to start.</w:t>
      </w:r>
    </w:p>
    <w:p w:rsidR="000147EF" w:rsidRDefault="000147EF" w:rsidP="000147EF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0147EF" w:rsidRDefault="000147EF" w:rsidP="000147EF">
      <w:pPr>
        <w:ind w:left="2448"/>
        <w:rPr>
          <w:rStyle w:val="Strong"/>
          <w:b w:val="0"/>
          <w:bCs w:val="0"/>
          <w:color w:val="002060"/>
        </w:rPr>
      </w:pPr>
      <w:r w:rsidRPr="00D15D34">
        <w:rPr>
          <w:rStyle w:val="Strong"/>
          <w:b w:val="0"/>
          <w:bCs w:val="0"/>
          <w:color w:val="002060"/>
        </w:rPr>
        <w:t xml:space="preserve">enu_timerHandlerErrorStatus_t Error status after </w:t>
      </w:r>
      <w:r>
        <w:rPr>
          <w:rStyle w:val="Strong"/>
          <w:b w:val="0"/>
          <w:bCs w:val="0"/>
          <w:color w:val="002060"/>
        </w:rPr>
        <w:t>disable</w:t>
      </w:r>
      <w:r w:rsidRPr="00D15D34">
        <w:rPr>
          <w:rStyle w:val="Strong"/>
          <w:b w:val="0"/>
          <w:bCs w:val="0"/>
          <w:color w:val="002060"/>
        </w:rPr>
        <w:t xml:space="preserve"> the timer handler.</w:t>
      </w:r>
    </w:p>
    <w:p w:rsidR="00881D5C" w:rsidRDefault="00881D5C" w:rsidP="00881D5C">
      <w:pPr>
        <w:spacing w:before="0" w:after="0" w:line="240" w:lineRule="auto"/>
        <w:ind w:left="1440"/>
        <w:rPr>
          <w:rStyle w:val="Strong"/>
          <w:color w:val="002060"/>
        </w:rPr>
      </w:pPr>
    </w:p>
    <w:p w:rsidR="00881D5C" w:rsidRDefault="00881D5C" w:rsidP="00881D5C">
      <w:pPr>
        <w:spacing w:before="0" w:after="0" w:line="240" w:lineRule="auto"/>
        <w:ind w:left="1440"/>
        <w:rPr>
          <w:rStyle w:val="Strong"/>
          <w:color w:val="002060"/>
        </w:rPr>
      </w:pPr>
      <w:r>
        <w:rPr>
          <w:rStyle w:val="Strong"/>
          <w:color w:val="002060"/>
        </w:rPr>
        <w:t>5-</w:t>
      </w:r>
    </w:p>
    <w:p w:rsidR="00881D5C" w:rsidRPr="00881D5C" w:rsidRDefault="000147EF" w:rsidP="00881D5C">
      <w:pPr>
        <w:spacing w:before="0" w:after="0" w:line="240" w:lineRule="auto"/>
        <w:ind w:left="1440"/>
        <w:rPr>
          <w:rStyle w:val="Strong"/>
          <w:color w:val="002060"/>
        </w:rPr>
      </w:pPr>
      <w:r w:rsidRPr="000147EF">
        <w:rPr>
          <w:rStyle w:val="Strong"/>
          <w:color w:val="002060"/>
        </w:rPr>
        <w:t>enu_timerHandlerErrorStatus_t timerHandlergetElapsedTime   (enu_MTIMER_timerSelect_t enu_arg_timerSelect , uint32_t *u32_ptr_time)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0147EF" w:rsidRPr="000147EF" w:rsidRDefault="000147EF" w:rsidP="000147EF">
      <w:pPr>
        <w:spacing w:before="0" w:after="0" w:line="240" w:lineRule="auto"/>
        <w:ind w:left="2292"/>
        <w:rPr>
          <w:rStyle w:val="Strong"/>
          <w:b w:val="0"/>
          <w:bCs w:val="0"/>
          <w:color w:val="002060"/>
        </w:rPr>
      </w:pPr>
      <w:r w:rsidRPr="000147EF">
        <w:rPr>
          <w:rStyle w:val="Strong"/>
          <w:b w:val="0"/>
          <w:bCs w:val="0"/>
          <w:color w:val="002060"/>
        </w:rPr>
        <w:t>Retrieves the elapsed time from the specified   timer in the timer handler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881D5C" w:rsidRPr="000147EF" w:rsidRDefault="000147EF" w:rsidP="00881D5C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147EF">
        <w:rPr>
          <w:rStyle w:val="Strong"/>
          <w:b w:val="0"/>
          <w:bCs w:val="0"/>
          <w:color w:val="002060"/>
        </w:rPr>
        <w:t>Retrieves the elapsed time from the specified timer in the timer handler</w:t>
      </w:r>
    </w:p>
    <w:p w:rsidR="00881D5C" w:rsidRDefault="00881D5C" w:rsidP="00881D5C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881D5C" w:rsidRPr="000147EF" w:rsidRDefault="000147EF" w:rsidP="000147EF">
      <w:pPr>
        <w:spacing w:before="0" w:after="0" w:line="240" w:lineRule="auto"/>
        <w:ind w:left="2328"/>
        <w:rPr>
          <w:rStyle w:val="Strong"/>
          <w:b w:val="0"/>
          <w:bCs w:val="0"/>
          <w:color w:val="002060"/>
        </w:rPr>
      </w:pPr>
      <w:r w:rsidRPr="000147EF">
        <w:rPr>
          <w:rStyle w:val="Strong"/>
          <w:b w:val="0"/>
          <w:bCs w:val="0"/>
          <w:color w:val="002060"/>
        </w:rPr>
        <w:t>enu_timerHandlerErrorStatus_t Error status after   retrieving the elapsed time from the timer handler.</w:t>
      </w:r>
    </w:p>
    <w:p w:rsid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81D5C" w:rsidRP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0147EF" w:rsidRDefault="000147EF" w:rsidP="000147EF">
      <w:pPr>
        <w:spacing w:before="0" w:after="0" w:line="240" w:lineRule="auto"/>
        <w:ind w:left="1440"/>
        <w:rPr>
          <w:rStyle w:val="Strong"/>
          <w:color w:val="002060"/>
        </w:rPr>
      </w:pPr>
    </w:p>
    <w:p w:rsidR="000147EF" w:rsidRDefault="000147EF" w:rsidP="000147EF">
      <w:pPr>
        <w:spacing w:before="0" w:after="0" w:line="240" w:lineRule="auto"/>
        <w:ind w:left="1440"/>
        <w:rPr>
          <w:rStyle w:val="Strong"/>
          <w:color w:val="002060"/>
        </w:rPr>
      </w:pPr>
      <w:r>
        <w:rPr>
          <w:rStyle w:val="Strong"/>
          <w:color w:val="002060"/>
        </w:rPr>
        <w:t>6-</w:t>
      </w:r>
    </w:p>
    <w:p w:rsidR="000147EF" w:rsidRDefault="000147EF" w:rsidP="000147EF">
      <w:pPr>
        <w:spacing w:before="0" w:after="0" w:line="240" w:lineRule="auto"/>
        <w:ind w:left="1440"/>
        <w:rPr>
          <w:rStyle w:val="Strong"/>
          <w:color w:val="002060"/>
        </w:rPr>
      </w:pPr>
      <w:r w:rsidRPr="000147EF">
        <w:rPr>
          <w:rStyle w:val="Strong"/>
          <w:color w:val="002060"/>
        </w:rPr>
        <w:t>enu_timerHandlerErrorStatus_t timerHandlerRemainingTime (enu_MTIMER_timerSelect_t enu_arg_timerSelect , uint32_t *u32_ptr_time)</w:t>
      </w:r>
    </w:p>
    <w:p w:rsidR="000147EF" w:rsidRPr="0004742E" w:rsidRDefault="000147EF" w:rsidP="000147EF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0147EF" w:rsidRPr="000147EF" w:rsidRDefault="000147EF" w:rsidP="000147EF">
      <w:pPr>
        <w:spacing w:before="0" w:after="0" w:line="240" w:lineRule="auto"/>
        <w:ind w:left="2292"/>
        <w:rPr>
          <w:rStyle w:val="Strong"/>
          <w:b w:val="0"/>
          <w:bCs w:val="0"/>
          <w:color w:val="002060"/>
        </w:rPr>
      </w:pPr>
      <w:r w:rsidRPr="000147EF">
        <w:rPr>
          <w:rStyle w:val="Strong"/>
          <w:b w:val="0"/>
          <w:bCs w:val="0"/>
          <w:color w:val="002060"/>
        </w:rPr>
        <w:t xml:space="preserve">Retrieves the </w:t>
      </w:r>
      <w:r>
        <w:rPr>
          <w:rStyle w:val="Strong"/>
          <w:b w:val="0"/>
          <w:bCs w:val="0"/>
          <w:color w:val="002060"/>
        </w:rPr>
        <w:t>r</w:t>
      </w:r>
      <w:r w:rsidRPr="000147EF">
        <w:rPr>
          <w:rStyle w:val="Strong"/>
          <w:b w:val="0"/>
          <w:bCs w:val="0"/>
          <w:color w:val="002060"/>
        </w:rPr>
        <w:t>emaining</w:t>
      </w:r>
      <w:r>
        <w:rPr>
          <w:rStyle w:val="Strong"/>
          <w:b w:val="0"/>
          <w:bCs w:val="0"/>
          <w:color w:val="002060"/>
        </w:rPr>
        <w:t xml:space="preserve"> </w:t>
      </w:r>
      <w:r w:rsidRPr="000147EF">
        <w:rPr>
          <w:rStyle w:val="Strong"/>
          <w:b w:val="0"/>
          <w:bCs w:val="0"/>
          <w:color w:val="002060"/>
        </w:rPr>
        <w:t>time from the specified   timer in the timer handler</w:t>
      </w:r>
    </w:p>
    <w:p w:rsidR="000147EF" w:rsidRPr="0004742E" w:rsidRDefault="000147EF" w:rsidP="000147EF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0147EF" w:rsidRPr="000147EF" w:rsidRDefault="000147EF" w:rsidP="000147EF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147EF">
        <w:rPr>
          <w:rStyle w:val="Strong"/>
          <w:b w:val="0"/>
          <w:bCs w:val="0"/>
          <w:color w:val="002060"/>
        </w:rPr>
        <w:t xml:space="preserve">Retrieves the </w:t>
      </w:r>
      <w:r>
        <w:rPr>
          <w:rStyle w:val="Strong"/>
          <w:b w:val="0"/>
          <w:bCs w:val="0"/>
          <w:color w:val="002060"/>
        </w:rPr>
        <w:t>r</w:t>
      </w:r>
      <w:r w:rsidRPr="000147EF">
        <w:rPr>
          <w:rStyle w:val="Strong"/>
          <w:b w:val="0"/>
          <w:bCs w:val="0"/>
          <w:color w:val="002060"/>
        </w:rPr>
        <w:t>emaining</w:t>
      </w:r>
      <w:r>
        <w:rPr>
          <w:rStyle w:val="Strong"/>
          <w:b w:val="0"/>
          <w:bCs w:val="0"/>
          <w:color w:val="002060"/>
        </w:rPr>
        <w:t xml:space="preserve"> </w:t>
      </w:r>
      <w:r w:rsidRPr="000147EF">
        <w:rPr>
          <w:rStyle w:val="Strong"/>
          <w:b w:val="0"/>
          <w:bCs w:val="0"/>
          <w:color w:val="002060"/>
        </w:rPr>
        <w:t>time from the specified timer in the timer handler</w:t>
      </w:r>
    </w:p>
    <w:p w:rsidR="000147EF" w:rsidRDefault="000147EF" w:rsidP="000147EF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0147EF" w:rsidRPr="000147EF" w:rsidRDefault="000147EF" w:rsidP="000147EF">
      <w:pPr>
        <w:spacing w:before="0" w:after="0" w:line="240" w:lineRule="auto"/>
        <w:ind w:left="2328"/>
        <w:rPr>
          <w:rStyle w:val="Strong"/>
          <w:b w:val="0"/>
          <w:bCs w:val="0"/>
          <w:color w:val="002060"/>
        </w:rPr>
      </w:pPr>
      <w:r w:rsidRPr="000147EF">
        <w:rPr>
          <w:rStyle w:val="Strong"/>
          <w:b w:val="0"/>
          <w:bCs w:val="0"/>
          <w:color w:val="002060"/>
        </w:rPr>
        <w:t xml:space="preserve">enu_timerHandlerErrorStatus_t Error status after   retrieving the </w:t>
      </w:r>
      <w:r>
        <w:rPr>
          <w:rStyle w:val="Strong"/>
          <w:b w:val="0"/>
          <w:bCs w:val="0"/>
          <w:color w:val="002060"/>
        </w:rPr>
        <w:t>r</w:t>
      </w:r>
      <w:r w:rsidRPr="000147EF">
        <w:rPr>
          <w:rStyle w:val="Strong"/>
          <w:b w:val="0"/>
          <w:bCs w:val="0"/>
          <w:color w:val="002060"/>
        </w:rPr>
        <w:t>emaining</w:t>
      </w:r>
      <w:r>
        <w:rPr>
          <w:rStyle w:val="Strong"/>
          <w:b w:val="0"/>
          <w:bCs w:val="0"/>
          <w:color w:val="002060"/>
        </w:rPr>
        <w:t xml:space="preserve"> </w:t>
      </w:r>
      <w:r w:rsidRPr="000147EF">
        <w:rPr>
          <w:rStyle w:val="Strong"/>
          <w:b w:val="0"/>
          <w:bCs w:val="0"/>
          <w:color w:val="002060"/>
        </w:rPr>
        <w:t>time from the timer handler.</w:t>
      </w:r>
    </w:p>
    <w:p w:rsidR="00881D5C" w:rsidRDefault="00881D5C" w:rsidP="00881D5C">
      <w:pPr>
        <w:pStyle w:val="ListParagraph"/>
        <w:ind w:left="1530"/>
        <w:rPr>
          <w:rStyle w:val="Strong"/>
          <w:color w:val="002060"/>
        </w:rPr>
      </w:pPr>
    </w:p>
    <w:p w:rsidR="00B41318" w:rsidRDefault="00B41318" w:rsidP="00B41318">
      <w:pPr>
        <w:spacing w:before="0" w:after="0" w:line="240" w:lineRule="auto"/>
        <w:ind w:left="1440"/>
        <w:rPr>
          <w:rStyle w:val="Strong"/>
          <w:color w:val="002060"/>
        </w:rPr>
      </w:pPr>
      <w:r>
        <w:rPr>
          <w:rStyle w:val="Strong"/>
          <w:color w:val="002060"/>
        </w:rPr>
        <w:t>7-</w:t>
      </w:r>
    </w:p>
    <w:p w:rsidR="00B41318" w:rsidRDefault="00B41318" w:rsidP="00B41318">
      <w:pPr>
        <w:spacing w:before="0" w:after="0" w:line="240" w:lineRule="auto"/>
        <w:ind w:left="1440"/>
        <w:rPr>
          <w:rStyle w:val="Strong"/>
          <w:color w:val="002060"/>
        </w:rPr>
      </w:pPr>
      <w:r w:rsidRPr="00B41318">
        <w:rPr>
          <w:rStyle w:val="Strong"/>
          <w:color w:val="002060"/>
        </w:rPr>
        <w:t>enu_timerHandlerErrorStatus_t timerHandlerStopTimer(enu_MTIMER_timerSelect_t enu_arg_timerSelect)</w:t>
      </w:r>
    </w:p>
    <w:p w:rsidR="00B41318" w:rsidRPr="0004742E" w:rsidRDefault="00B41318" w:rsidP="00B41318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B41318" w:rsidRPr="000147EF" w:rsidRDefault="00B41318" w:rsidP="00B41318">
      <w:pPr>
        <w:spacing w:before="0" w:after="0" w:line="240" w:lineRule="auto"/>
        <w:ind w:left="2292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Stop</w:t>
      </w:r>
      <w:r w:rsidRPr="000147EF">
        <w:rPr>
          <w:rStyle w:val="Strong"/>
          <w:b w:val="0"/>
          <w:bCs w:val="0"/>
          <w:color w:val="002060"/>
        </w:rPr>
        <w:t xml:space="preserve"> timer</w:t>
      </w:r>
      <w:r>
        <w:rPr>
          <w:rStyle w:val="Strong"/>
          <w:b w:val="0"/>
          <w:bCs w:val="0"/>
          <w:color w:val="002060"/>
        </w:rPr>
        <w:t xml:space="preserve"> in timer</w:t>
      </w:r>
      <w:r w:rsidRPr="000147EF">
        <w:rPr>
          <w:rStyle w:val="Strong"/>
          <w:b w:val="0"/>
          <w:bCs w:val="0"/>
          <w:color w:val="002060"/>
        </w:rPr>
        <w:t xml:space="preserve"> handler</w:t>
      </w:r>
    </w:p>
    <w:p w:rsidR="00B41318" w:rsidRPr="0004742E" w:rsidRDefault="00B41318" w:rsidP="00B41318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B41318" w:rsidRPr="00B41318" w:rsidRDefault="00B41318" w:rsidP="00B41318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B41318">
        <w:rPr>
          <w:rStyle w:val="Strong"/>
          <w:b w:val="0"/>
          <w:bCs w:val="0"/>
          <w:color w:val="002060"/>
        </w:rPr>
        <w:t>enu_arg_timerSelect The selected timer to stop.</w:t>
      </w:r>
    </w:p>
    <w:p w:rsidR="00B41318" w:rsidRDefault="00B41318" w:rsidP="00B41318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lastRenderedPageBreak/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B41318" w:rsidRPr="000147EF" w:rsidRDefault="00B41318" w:rsidP="00B41318">
      <w:pPr>
        <w:spacing w:before="0" w:after="0" w:line="240" w:lineRule="auto"/>
        <w:ind w:left="2328"/>
        <w:rPr>
          <w:rStyle w:val="Strong"/>
          <w:b w:val="0"/>
          <w:bCs w:val="0"/>
          <w:color w:val="002060"/>
        </w:rPr>
      </w:pPr>
      <w:r w:rsidRPr="000147EF">
        <w:rPr>
          <w:rStyle w:val="Strong"/>
          <w:b w:val="0"/>
          <w:bCs w:val="0"/>
          <w:color w:val="002060"/>
        </w:rPr>
        <w:t xml:space="preserve">enu_timerHandlerErrorStatus_t Error status after   </w:t>
      </w:r>
      <w:r>
        <w:rPr>
          <w:rStyle w:val="Strong"/>
          <w:b w:val="0"/>
          <w:bCs w:val="0"/>
          <w:color w:val="002060"/>
        </w:rPr>
        <w:t>stop</w:t>
      </w:r>
      <w:r w:rsidRPr="000147EF">
        <w:rPr>
          <w:rStyle w:val="Strong"/>
          <w:b w:val="0"/>
          <w:bCs w:val="0"/>
          <w:color w:val="002060"/>
        </w:rPr>
        <w:t xml:space="preserve"> the time from the timer handler.</w:t>
      </w:r>
    </w:p>
    <w:p w:rsidR="00B41318" w:rsidRDefault="00B41318" w:rsidP="00881D5C">
      <w:pPr>
        <w:pStyle w:val="ListParagraph"/>
        <w:ind w:left="1530"/>
        <w:rPr>
          <w:rStyle w:val="Strong"/>
          <w:color w:val="002060"/>
        </w:rPr>
      </w:pPr>
    </w:p>
    <w:p w:rsidR="00B41318" w:rsidRDefault="00B41318" w:rsidP="00B41318">
      <w:pPr>
        <w:spacing w:before="0" w:after="0" w:line="240" w:lineRule="auto"/>
        <w:ind w:left="1440"/>
        <w:rPr>
          <w:rStyle w:val="Strong"/>
          <w:color w:val="002060"/>
        </w:rPr>
      </w:pPr>
      <w:r>
        <w:rPr>
          <w:rStyle w:val="Strong"/>
          <w:color w:val="002060"/>
        </w:rPr>
        <w:t>8-</w:t>
      </w:r>
    </w:p>
    <w:p w:rsidR="00B41318" w:rsidRDefault="00B41318" w:rsidP="00B41318">
      <w:pPr>
        <w:spacing w:before="0" w:after="0" w:line="240" w:lineRule="auto"/>
        <w:ind w:left="1440"/>
        <w:rPr>
          <w:rStyle w:val="Strong"/>
          <w:color w:val="002060"/>
        </w:rPr>
      </w:pPr>
      <w:r w:rsidRPr="00B41318">
        <w:rPr>
          <w:rStyle w:val="Strong"/>
          <w:color w:val="002060"/>
        </w:rPr>
        <w:t>enu_timerHandlerErrorStatus_t timerHandlerSetPwm(enu_MTIMER_timerSelect_t enu_arg_timerSelect , uint16_t u16_arg_durationMs ,uint8_t u8_arg_dutyCycle)</w:t>
      </w:r>
    </w:p>
    <w:p w:rsidR="00B41318" w:rsidRPr="0004742E" w:rsidRDefault="00B41318" w:rsidP="00B41318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B41318" w:rsidRPr="00B41318" w:rsidRDefault="00B41318" w:rsidP="00B41318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B41318">
        <w:rPr>
          <w:rStyle w:val="Strong"/>
          <w:b w:val="0"/>
          <w:bCs w:val="0"/>
          <w:color w:val="002060"/>
        </w:rPr>
        <w:t>Sets the PWM configuration for the specified timer in the timer handler</w:t>
      </w:r>
    </w:p>
    <w:p w:rsidR="00B41318" w:rsidRPr="0004742E" w:rsidRDefault="00B41318" w:rsidP="00B41318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B41318" w:rsidRPr="00B41318" w:rsidRDefault="00B41318" w:rsidP="00B41318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B41318">
        <w:rPr>
          <w:rStyle w:val="Strong"/>
          <w:b w:val="0"/>
          <w:bCs w:val="0"/>
          <w:color w:val="002060"/>
        </w:rPr>
        <w:t>enu_arg_timerSelect The selected timer to set PWM configuration.</w:t>
      </w:r>
    </w:p>
    <w:p w:rsidR="00B41318" w:rsidRPr="00B41318" w:rsidRDefault="00B41318" w:rsidP="00B41318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B41318">
        <w:rPr>
          <w:rStyle w:val="Strong"/>
          <w:b w:val="0"/>
          <w:bCs w:val="0"/>
          <w:color w:val="002060"/>
        </w:rPr>
        <w:t>u16_arg_durationMs The duration of the PWM signal in milliseconds.</w:t>
      </w:r>
    </w:p>
    <w:p w:rsidR="00B41318" w:rsidRPr="00B41318" w:rsidRDefault="00B41318" w:rsidP="00B41318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B41318">
        <w:rPr>
          <w:rStyle w:val="Strong"/>
          <w:b w:val="0"/>
          <w:bCs w:val="0"/>
          <w:color w:val="002060"/>
        </w:rPr>
        <w:t>u8_arg_dutyCycle The duty cycle of the PWM signal as a percentage</w:t>
      </w:r>
    </w:p>
    <w:p w:rsidR="00B41318" w:rsidRDefault="00B41318" w:rsidP="00B41318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B41318" w:rsidRPr="00B41318" w:rsidRDefault="00B41318" w:rsidP="00B41318">
      <w:pPr>
        <w:pStyle w:val="ListParagraph"/>
        <w:ind w:left="2160"/>
        <w:rPr>
          <w:rStyle w:val="Strong"/>
          <w:b w:val="0"/>
          <w:bCs w:val="0"/>
          <w:color w:val="002060"/>
        </w:rPr>
      </w:pPr>
      <w:r w:rsidRPr="00B41318">
        <w:rPr>
          <w:rStyle w:val="Strong"/>
          <w:b w:val="0"/>
          <w:bCs w:val="0"/>
          <w:color w:val="002060"/>
        </w:rPr>
        <w:t>enu_timerHandlerErrorStatus_t Error status after setting PWM configuration in the timer handler.</w:t>
      </w:r>
    </w:p>
    <w:p w:rsidR="00E44F6E" w:rsidRPr="00101BD4" w:rsidRDefault="00E44F6E" w:rsidP="00E44F6E">
      <w:pPr>
        <w:rPr>
          <w:b/>
          <w:bCs/>
          <w:color w:val="0D0D0D" w:themeColor="text1" w:themeTint="F2"/>
          <w:sz w:val="44"/>
          <w:szCs w:val="44"/>
          <w:u w:val="single"/>
        </w:rPr>
      </w:pPr>
    </w:p>
    <w:p w:rsidR="00E44F6E" w:rsidRDefault="00E44F6E" w:rsidP="00E44F6E">
      <w:pPr>
        <w:rPr>
          <w:b/>
          <w:bCs/>
          <w:color w:val="002060"/>
          <w:sz w:val="44"/>
          <w:szCs w:val="44"/>
          <w:u w:val="single"/>
        </w:rPr>
      </w:pPr>
      <w:r w:rsidRPr="0004742E">
        <w:rPr>
          <w:b/>
          <w:bCs/>
          <w:color w:val="002060"/>
          <w:sz w:val="44"/>
          <w:szCs w:val="44"/>
          <w:u w:val="single"/>
        </w:rPr>
        <w:t>Low Level Design</w:t>
      </w:r>
    </w:p>
    <w:p w:rsidR="00E44F6E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04742E">
        <w:rPr>
          <w:color w:val="002060"/>
          <w:sz w:val="36"/>
          <w:szCs w:val="36"/>
        </w:rPr>
        <w:t>Flow Chart</w:t>
      </w: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 w:rsidRPr="0004742E">
        <w:rPr>
          <w:color w:val="002060"/>
          <w:sz w:val="32"/>
          <w:szCs w:val="32"/>
        </w:rPr>
        <w:t>GPIO</w:t>
      </w:r>
    </w:p>
    <w:p w:rsidR="00E44F6E" w:rsidRPr="0004742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enu_MGPIO_errorStatus_t MGPIO_write(enu_MGPIO_portNumber_t enu_a_portNumber, enu_MGPIO_pinNumber_t enu_a_pinNumber, enu_MGPIO_pinValue_t enu_l_pinValue)</w:t>
      </w:r>
    </w:p>
    <w:p w:rsidR="00E44F6E" w:rsidRPr="0004742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lastRenderedPageBreak/>
        <w:drawing>
          <wp:inline distT="0" distB="0" distL="0" distR="0" wp14:anchorId="3EE5889B" wp14:editId="06B670C3">
            <wp:extent cx="4144370" cy="4627880"/>
            <wp:effectExtent l="0" t="0" r="889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rite di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05" cy="463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Pr="0004742E" w:rsidRDefault="00E44F6E" w:rsidP="00E44F6E">
      <w:pPr>
        <w:rPr>
          <w:b/>
          <w:bCs/>
          <w:color w:val="002060"/>
          <w:sz w:val="44"/>
          <w:szCs w:val="44"/>
          <w:u w:val="single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enu_MGPIO_errorStatus_t MGPIO_read(enu_MGPIO_portNumber_t enu_a_portNumber, enu_MGPIO_pinNumber_t enu_a_pinNumber, boolean *ptr_arg_pinValue)</w:t>
      </w:r>
    </w:p>
    <w:p w:rsidR="00E44F6E" w:rsidRPr="0004742E" w:rsidRDefault="00E44F6E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2010A323" wp14:editId="394F3554">
            <wp:extent cx="4635500" cy="523586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ad d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579" cy="52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Pr="0004742E" w:rsidRDefault="00E44F6E" w:rsidP="00E44F6E">
      <w:pPr>
        <w:rPr>
          <w:color w:val="002060"/>
          <w:sz w:val="40"/>
          <w:szCs w:val="40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enu_MGPIO_errorStatus_t MGPIO_toggle(enu_MGPIO_portNumber_t enu_a_portNumber , enu_MGPIO_pinNumber_t enu_a_pinNumber)</w:t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2EBDB986" wp14:editId="3F8313A2">
            <wp:extent cx="5018724" cy="54903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ggle di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422" cy="55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Pr="00B41318" w:rsidRDefault="00B41318" w:rsidP="00881D5C">
      <w:pPr>
        <w:pStyle w:val="ListParagraph"/>
        <w:numPr>
          <w:ilvl w:val="0"/>
          <w:numId w:val="21"/>
        </w:numPr>
        <w:rPr>
          <w:color w:val="002060"/>
          <w:sz w:val="16"/>
          <w:szCs w:val="16"/>
        </w:rPr>
      </w:pPr>
      <w:r>
        <w:rPr>
          <w:color w:val="002060"/>
          <w:sz w:val="32"/>
          <w:szCs w:val="32"/>
        </w:rPr>
        <w:t>GPT(Timer)</w:t>
      </w:r>
    </w:p>
    <w:p w:rsidR="00B41318" w:rsidRDefault="003034C7" w:rsidP="00B41318">
      <w:pPr>
        <w:pStyle w:val="ListParagraph"/>
        <w:ind w:left="1260"/>
        <w:rPr>
          <w:color w:val="002060"/>
          <w:sz w:val="16"/>
          <w:szCs w:val="16"/>
        </w:rPr>
      </w:pPr>
      <w:r w:rsidRPr="003034C7">
        <w:rPr>
          <w:color w:val="002060"/>
          <w:sz w:val="16"/>
          <w:szCs w:val="16"/>
        </w:rPr>
        <w:t>enu_MTIMER_status_t M_timerStart(enu_MTIMER_timerSelect_t enu_arg_timerSelect , uint32_t u32_arg_desiredTime , enu_timeUnit_t enu_arg_timeUnit)</w:t>
      </w:r>
    </w:p>
    <w:p w:rsidR="003034C7" w:rsidRPr="00881D5C" w:rsidRDefault="003034C7" w:rsidP="00B41318">
      <w:pPr>
        <w:pStyle w:val="ListParagraph"/>
        <w:ind w:left="126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>
            <wp:extent cx="5713261" cy="6760029"/>
            <wp:effectExtent l="0" t="0" r="190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pt star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26" cy="677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881D5C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  <w:r w:rsidRPr="003034C7">
        <w:rPr>
          <w:color w:val="002060"/>
          <w:sz w:val="16"/>
          <w:szCs w:val="16"/>
        </w:rPr>
        <w:t>enu_MTIMER_status_t M_timerEnableInterrupt(enu_MTIMER_timerSelect_t enu_arg_timerSelec</w:t>
      </w:r>
    </w:p>
    <w:p w:rsidR="003034C7" w:rsidRPr="00881D5C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4810960" cy="5349966"/>
            <wp:effectExtent l="0" t="0" r="889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nable gp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025" cy="53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3034C7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  <w:r w:rsidRPr="003034C7">
        <w:rPr>
          <w:color w:val="002060"/>
          <w:sz w:val="16"/>
          <w:szCs w:val="16"/>
        </w:rPr>
        <w:lastRenderedPageBreak/>
        <w:t>enu_MTIMER_status_t M_timerDisableInterrupt(enu_MTIMER_timerSelect_t enu_arg_timerSelect)</w:t>
      </w:r>
    </w:p>
    <w:p w:rsidR="003034C7" w:rsidRPr="00881D5C" w:rsidRDefault="003034C7" w:rsidP="00881D5C">
      <w:pPr>
        <w:pStyle w:val="ListParagraph"/>
        <w:ind w:left="126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5263243" cy="522973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sable gp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344" cy="52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3034C7" w:rsidP="00E44F6E">
      <w:pPr>
        <w:ind w:left="1440"/>
        <w:rPr>
          <w:color w:val="002060"/>
          <w:sz w:val="16"/>
          <w:szCs w:val="16"/>
        </w:rPr>
      </w:pPr>
      <w:r w:rsidRPr="003034C7">
        <w:rPr>
          <w:color w:val="002060"/>
          <w:sz w:val="16"/>
          <w:szCs w:val="16"/>
        </w:rPr>
        <w:lastRenderedPageBreak/>
        <w:t>enu_MTIMER_status_t M_Timer_getElapsedTime(enu_MTIMER_timerSelect_t enu_arg_timerSelect , uint32_t *u32_ptr_timeMs)</w:t>
      </w:r>
    </w:p>
    <w:p w:rsidR="003034C7" w:rsidRDefault="003034C7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5486400" cy="38665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sgp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3034C7" w:rsidRDefault="003034C7" w:rsidP="00E44F6E">
      <w:pPr>
        <w:ind w:left="1440"/>
        <w:rPr>
          <w:color w:val="002060"/>
          <w:sz w:val="16"/>
          <w:szCs w:val="16"/>
        </w:rPr>
      </w:pPr>
    </w:p>
    <w:p w:rsidR="003034C7" w:rsidRDefault="003034C7" w:rsidP="00E44F6E">
      <w:pPr>
        <w:ind w:left="1440"/>
        <w:rPr>
          <w:color w:val="002060"/>
          <w:sz w:val="16"/>
          <w:szCs w:val="16"/>
        </w:rPr>
      </w:pPr>
    </w:p>
    <w:p w:rsidR="003034C7" w:rsidRDefault="003034C7" w:rsidP="00E44F6E">
      <w:pPr>
        <w:ind w:left="1440"/>
        <w:rPr>
          <w:color w:val="002060"/>
          <w:sz w:val="16"/>
          <w:szCs w:val="16"/>
        </w:rPr>
      </w:pPr>
    </w:p>
    <w:p w:rsidR="003034C7" w:rsidRDefault="003034C7" w:rsidP="00E44F6E">
      <w:pPr>
        <w:ind w:left="1440"/>
        <w:rPr>
          <w:color w:val="002060"/>
          <w:sz w:val="16"/>
          <w:szCs w:val="16"/>
        </w:rPr>
      </w:pPr>
    </w:p>
    <w:p w:rsidR="003034C7" w:rsidRDefault="003034C7" w:rsidP="00E44F6E">
      <w:pPr>
        <w:ind w:left="1440"/>
        <w:rPr>
          <w:color w:val="002060"/>
          <w:sz w:val="16"/>
          <w:szCs w:val="16"/>
        </w:rPr>
      </w:pPr>
    </w:p>
    <w:p w:rsidR="003034C7" w:rsidRDefault="003034C7" w:rsidP="00E44F6E">
      <w:pPr>
        <w:ind w:left="1440"/>
        <w:rPr>
          <w:color w:val="002060"/>
          <w:sz w:val="16"/>
          <w:szCs w:val="16"/>
        </w:rPr>
      </w:pPr>
    </w:p>
    <w:p w:rsidR="003034C7" w:rsidRDefault="003034C7" w:rsidP="00E44F6E">
      <w:pPr>
        <w:ind w:left="1440"/>
        <w:rPr>
          <w:color w:val="002060"/>
          <w:sz w:val="16"/>
          <w:szCs w:val="16"/>
        </w:rPr>
      </w:pPr>
    </w:p>
    <w:p w:rsidR="003034C7" w:rsidRDefault="003034C7" w:rsidP="00E44F6E">
      <w:pPr>
        <w:ind w:left="1440"/>
        <w:rPr>
          <w:color w:val="002060"/>
          <w:sz w:val="16"/>
          <w:szCs w:val="16"/>
        </w:rPr>
      </w:pPr>
    </w:p>
    <w:p w:rsidR="003034C7" w:rsidRDefault="003034C7" w:rsidP="00E44F6E">
      <w:pPr>
        <w:ind w:left="1440"/>
        <w:rPr>
          <w:color w:val="002060"/>
          <w:sz w:val="16"/>
          <w:szCs w:val="16"/>
        </w:rPr>
      </w:pPr>
    </w:p>
    <w:p w:rsidR="003034C7" w:rsidRDefault="003034C7" w:rsidP="00E44F6E">
      <w:pPr>
        <w:ind w:left="1440"/>
        <w:rPr>
          <w:color w:val="002060"/>
          <w:sz w:val="16"/>
          <w:szCs w:val="16"/>
        </w:rPr>
      </w:pPr>
    </w:p>
    <w:p w:rsidR="003034C7" w:rsidRDefault="003034C7" w:rsidP="00E44F6E">
      <w:pPr>
        <w:ind w:left="1440"/>
        <w:rPr>
          <w:color w:val="002060"/>
          <w:sz w:val="16"/>
          <w:szCs w:val="16"/>
        </w:rPr>
      </w:pPr>
    </w:p>
    <w:p w:rsidR="003034C7" w:rsidRDefault="003034C7" w:rsidP="00E44F6E">
      <w:pPr>
        <w:ind w:left="1440"/>
        <w:rPr>
          <w:color w:val="002060"/>
          <w:sz w:val="16"/>
          <w:szCs w:val="16"/>
        </w:rPr>
      </w:pPr>
    </w:p>
    <w:p w:rsidR="00B704AC" w:rsidRDefault="003034C7" w:rsidP="00E44F6E">
      <w:pPr>
        <w:ind w:left="1440"/>
        <w:rPr>
          <w:color w:val="002060"/>
          <w:sz w:val="16"/>
          <w:szCs w:val="16"/>
        </w:rPr>
      </w:pPr>
      <w:r w:rsidRPr="003034C7">
        <w:rPr>
          <w:color w:val="002060"/>
          <w:sz w:val="16"/>
          <w:szCs w:val="16"/>
        </w:rPr>
        <w:lastRenderedPageBreak/>
        <w:t>enu_MTIMER_status_t M_TIMER_getRemainingTime (enu_MTIMER_timerSelect_t enu_arg_timerSelect , uint32_t *u32_ptr_timeMs)</w:t>
      </w:r>
    </w:p>
    <w:p w:rsidR="003034C7" w:rsidRDefault="003034C7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5486400" cy="60820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mgb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C7" w:rsidRDefault="003034C7" w:rsidP="00E44F6E">
      <w:pPr>
        <w:ind w:left="1440"/>
        <w:rPr>
          <w:color w:val="002060"/>
          <w:sz w:val="16"/>
          <w:szCs w:val="16"/>
        </w:rPr>
      </w:pPr>
    </w:p>
    <w:p w:rsidR="003034C7" w:rsidRPr="003034C7" w:rsidRDefault="003034C7" w:rsidP="003034C7">
      <w:pPr>
        <w:ind w:left="1440"/>
        <w:rPr>
          <w:color w:val="002060"/>
          <w:sz w:val="16"/>
          <w:szCs w:val="16"/>
        </w:rPr>
      </w:pPr>
    </w:p>
    <w:p w:rsidR="003034C7" w:rsidRDefault="003034C7" w:rsidP="003034C7">
      <w:pPr>
        <w:ind w:left="1440"/>
        <w:rPr>
          <w:color w:val="002060"/>
          <w:sz w:val="16"/>
          <w:szCs w:val="16"/>
        </w:rPr>
      </w:pPr>
      <w:r w:rsidRPr="003034C7">
        <w:rPr>
          <w:color w:val="002060"/>
          <w:sz w:val="16"/>
          <w:szCs w:val="16"/>
        </w:rPr>
        <w:t>enu_MTIMER_status_t M_stopTimer(enu_MTIMER_timerSelect_t enu_arg_timerSelect)</w:t>
      </w:r>
    </w:p>
    <w:p w:rsidR="003034C7" w:rsidRDefault="003034C7" w:rsidP="003034C7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>
            <wp:extent cx="4686207" cy="5720443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opgp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573" cy="573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250571" w:rsidRDefault="00250571" w:rsidP="00E44F6E">
      <w:pPr>
        <w:ind w:left="1440"/>
        <w:rPr>
          <w:color w:val="002060"/>
          <w:sz w:val="16"/>
          <w:szCs w:val="16"/>
        </w:rPr>
      </w:pPr>
    </w:p>
    <w:p w:rsidR="00250571" w:rsidRDefault="00250571" w:rsidP="00E44F6E">
      <w:pPr>
        <w:ind w:left="1440"/>
        <w:rPr>
          <w:color w:val="002060"/>
          <w:sz w:val="16"/>
          <w:szCs w:val="16"/>
        </w:rPr>
      </w:pPr>
    </w:p>
    <w:p w:rsidR="00250571" w:rsidRDefault="00250571" w:rsidP="00E44F6E">
      <w:pPr>
        <w:ind w:left="1440"/>
        <w:rPr>
          <w:color w:val="002060"/>
          <w:sz w:val="16"/>
          <w:szCs w:val="16"/>
        </w:rPr>
      </w:pPr>
    </w:p>
    <w:p w:rsidR="00250571" w:rsidRDefault="00250571" w:rsidP="00E44F6E">
      <w:pPr>
        <w:ind w:left="1440"/>
        <w:rPr>
          <w:color w:val="002060"/>
          <w:sz w:val="16"/>
          <w:szCs w:val="16"/>
        </w:rPr>
      </w:pPr>
    </w:p>
    <w:p w:rsidR="00250571" w:rsidRDefault="00250571" w:rsidP="00E44F6E">
      <w:pPr>
        <w:ind w:left="1440"/>
        <w:rPr>
          <w:color w:val="002060"/>
          <w:sz w:val="16"/>
          <w:szCs w:val="16"/>
        </w:rPr>
      </w:pPr>
    </w:p>
    <w:p w:rsidR="00250571" w:rsidRDefault="00250571" w:rsidP="00E44F6E">
      <w:pPr>
        <w:ind w:left="1440"/>
        <w:rPr>
          <w:color w:val="002060"/>
          <w:sz w:val="16"/>
          <w:szCs w:val="16"/>
        </w:rPr>
      </w:pPr>
    </w:p>
    <w:p w:rsidR="00250571" w:rsidRDefault="00250571" w:rsidP="00E44F6E">
      <w:pPr>
        <w:ind w:left="1440"/>
        <w:rPr>
          <w:color w:val="002060"/>
          <w:sz w:val="16"/>
          <w:szCs w:val="16"/>
        </w:rPr>
      </w:pPr>
    </w:p>
    <w:p w:rsidR="00250571" w:rsidRDefault="00250571" w:rsidP="00E44F6E">
      <w:pPr>
        <w:ind w:left="1440"/>
        <w:rPr>
          <w:color w:val="002060"/>
          <w:sz w:val="16"/>
          <w:szCs w:val="16"/>
        </w:rPr>
      </w:pPr>
    </w:p>
    <w:p w:rsidR="00250571" w:rsidRDefault="00250571" w:rsidP="00E44F6E">
      <w:pPr>
        <w:ind w:left="1440"/>
        <w:rPr>
          <w:color w:val="002060"/>
          <w:sz w:val="16"/>
          <w:szCs w:val="16"/>
        </w:rPr>
      </w:pPr>
    </w:p>
    <w:p w:rsidR="00B704AC" w:rsidRDefault="003034C7" w:rsidP="00E44F6E">
      <w:pPr>
        <w:ind w:left="1440"/>
        <w:rPr>
          <w:color w:val="002060"/>
          <w:sz w:val="16"/>
          <w:szCs w:val="16"/>
        </w:rPr>
      </w:pPr>
      <w:r w:rsidRPr="003034C7">
        <w:rPr>
          <w:color w:val="002060"/>
          <w:sz w:val="16"/>
          <w:szCs w:val="16"/>
        </w:rPr>
        <w:t>enu_MTIMER_status_t M_TIMER_set_pwm(enu_MTIMER_timerSelect_t enu_arg_timerSelect , uint16_t u16_arg_durationMs , uint8_t u8_arg_dutyCycle)</w:t>
      </w:r>
    </w:p>
    <w:p w:rsidR="00250571" w:rsidRDefault="00250571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4676400" cy="65989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w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986" cy="660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LED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lastRenderedPageBreak/>
        <w:t>enu_ledErrorState_t H_LED_init(enu_MGPIO_portNumber_t enu_l_ledPort , enu_MGPIO_pinNumber_t enu_l_ledPin)</w:t>
      </w: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22951268" wp14:editId="4BEFF07B">
            <wp:extent cx="4035466" cy="6580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d in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466" cy="66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enu_ledErrorState_t H_LED_on(enu_MGPIO_portNumber_t enu_l_ledPort , enu_MGPIO_pinNumber_t enu_l_ledPin)</w:t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4EE96A36" wp14:editId="6B9C770D">
            <wp:extent cx="4845057" cy="6332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d 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054" cy="63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enu_ledErrorState_t H_LED_off(enu_MGPIO_portNumber_t enu_l_ledPort , enu_MGPIO_pinNumber_t enu_l_ledPin)</w:t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6C901AF7" wp14:editId="6F676FA3">
            <wp:extent cx="4910971" cy="644906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d off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694" cy="64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enu_ledErrorState_t H_LED_toggle(enu_MGPIO_portNumber_t enu_l_ledPort , enu_MGPIO_pinNumber_t enu_l_ledPin)</w:t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6E32AE6F" wp14:editId="295AB9A8">
            <wp:extent cx="4650798" cy="5478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ggle le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10" cy="5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BUTTON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lastRenderedPageBreak/>
        <w:t>enu_buttonErrorStatus_t H_BUTTON_init(void)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18913A13" wp14:editId="166DAECA">
            <wp:extent cx="4757709" cy="6550660"/>
            <wp:effectExtent l="0" t="0" r="508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tton ini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394" cy="65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enu_buttonErrorStatus_t H_BUTTON_read(enu_buttonNumber_t enu_a_button_Number , boolean *ptr_a_value)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08D74497" wp14:editId="456F1A17">
            <wp:extent cx="4718050" cy="535968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tton rea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578" cy="536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B13E93">
      <w:pPr>
        <w:rPr>
          <w:color w:val="002060"/>
          <w:sz w:val="16"/>
          <w:szCs w:val="16"/>
        </w:rPr>
      </w:pPr>
    </w:p>
    <w:p w:rsidR="00B13E93" w:rsidRDefault="00B13E93" w:rsidP="00B13E93">
      <w:pPr>
        <w:rPr>
          <w:color w:val="002060"/>
          <w:sz w:val="16"/>
          <w:szCs w:val="16"/>
        </w:rPr>
      </w:pPr>
    </w:p>
    <w:p w:rsidR="00B13E93" w:rsidRDefault="00B13E93" w:rsidP="00B13E93">
      <w:pPr>
        <w:rPr>
          <w:color w:val="002060"/>
          <w:sz w:val="16"/>
          <w:szCs w:val="16"/>
        </w:rPr>
      </w:pPr>
    </w:p>
    <w:p w:rsidR="00B13E93" w:rsidRPr="00B13E93" w:rsidRDefault="00B13E93" w:rsidP="00B13E93">
      <w:pPr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APP</w:t>
      </w:r>
    </w:p>
    <w:p w:rsidR="00E44F6E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  <w:r w:rsidRPr="00250571">
        <w:rPr>
          <w:color w:val="002060"/>
          <w:sz w:val="16"/>
          <w:szCs w:val="16"/>
        </w:rPr>
        <w:t>void appInit(void)</w:t>
      </w:r>
    </w:p>
    <w:p w:rsidR="00E44F6E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>
            <wp:extent cx="2271395" cy="80467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pp3ini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  <w:r w:rsidRPr="00250571">
        <w:rPr>
          <w:color w:val="002060"/>
          <w:sz w:val="16"/>
          <w:szCs w:val="16"/>
        </w:rPr>
        <w:t>void appStart(void)</w:t>
      </w:r>
    </w:p>
    <w:p w:rsidR="00E44F6E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5208814" cy="404466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pp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58" cy="404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04742E">
        <w:rPr>
          <w:color w:val="002060"/>
          <w:sz w:val="36"/>
          <w:szCs w:val="36"/>
        </w:rPr>
        <w:t xml:space="preserve">Precompiling </w:t>
      </w:r>
      <w:r>
        <w:rPr>
          <w:color w:val="002060"/>
          <w:sz w:val="36"/>
          <w:szCs w:val="36"/>
        </w:rPr>
        <w:t xml:space="preserve">&amp; Linking </w:t>
      </w:r>
      <w:r w:rsidRPr="0004742E">
        <w:rPr>
          <w:color w:val="002060"/>
          <w:sz w:val="36"/>
          <w:szCs w:val="36"/>
        </w:rPr>
        <w:t>Configurations</w:t>
      </w:r>
    </w:p>
    <w:p w:rsidR="00E44F6E" w:rsidRPr="0004742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 w:rsidRPr="0004742E">
        <w:rPr>
          <w:color w:val="002060"/>
          <w:sz w:val="32"/>
          <w:szCs w:val="32"/>
        </w:rPr>
        <w:t>GPIO</w:t>
      </w:r>
    </w:p>
    <w:p w:rsidR="00E44F6E" w:rsidRPr="0004742E" w:rsidRDefault="00E44F6E" w:rsidP="00E44F6E">
      <w:pPr>
        <w:pStyle w:val="ListParagraph"/>
        <w:ind w:left="1530"/>
        <w:rPr>
          <w:color w:val="002060"/>
          <w:sz w:val="36"/>
          <w:szCs w:val="3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74B70885" wp14:editId="2CCECD27">
            <wp:extent cx="4966461" cy="303276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o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146" cy="304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color w:val="002060"/>
          <w:sz w:val="16"/>
          <w:szCs w:val="16"/>
        </w:rPr>
        <w:t xml:space="preserve"> </w:t>
      </w:r>
      <w:r>
        <w:rPr>
          <w:noProof/>
          <w:color w:val="002060"/>
          <w:sz w:val="16"/>
          <w:szCs w:val="16"/>
        </w:rPr>
        <w:drawing>
          <wp:inline distT="0" distB="0" distL="0" distR="0" wp14:anchorId="14A12E4F" wp14:editId="067A37B6">
            <wp:extent cx="5105400" cy="31146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o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86" cy="311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19B7FEA3" wp14:editId="42B06B90">
            <wp:extent cx="4826000" cy="4384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o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76" cy="439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051B3D92" wp14:editId="0115BDBE">
            <wp:extent cx="4775200" cy="3541054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o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688" cy="354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3A1CE23D" wp14:editId="01200B31">
            <wp:extent cx="4587638" cy="312447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o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455A0B40" wp14:editId="2A6E75C9">
            <wp:extent cx="5085651" cy="4062046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o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079" cy="406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6AA975A9" wp14:editId="0213C5D7">
            <wp:extent cx="4496257" cy="46300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o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488" cy="463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250571" w:rsidRDefault="00250571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B13E93" w:rsidRDefault="0097698B" w:rsidP="0097698B">
      <w:pPr>
        <w:pStyle w:val="ListParagraph"/>
        <w:numPr>
          <w:ilvl w:val="0"/>
          <w:numId w:val="22"/>
        </w:numPr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4865370" cy="5785485"/>
            <wp:effectExtent l="0" t="0" r="0" b="571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pt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571" w:rsidRPr="0097698B">
        <w:rPr>
          <w:color w:val="002060"/>
          <w:sz w:val="32"/>
          <w:szCs w:val="32"/>
        </w:rPr>
        <w:t>GPT</w:t>
      </w:r>
    </w:p>
    <w:p w:rsidR="0097698B" w:rsidRPr="0097698B" w:rsidRDefault="0097698B" w:rsidP="0097698B">
      <w:pPr>
        <w:pStyle w:val="ListParagraph"/>
        <w:ind w:left="1260"/>
        <w:rPr>
          <w:color w:val="002060"/>
          <w:sz w:val="32"/>
          <w:szCs w:val="32"/>
        </w:rPr>
      </w:pPr>
    </w:p>
    <w:p w:rsidR="00B13E93" w:rsidRDefault="00B13E93" w:rsidP="00B13E93">
      <w:pPr>
        <w:pStyle w:val="ListParagraph"/>
        <w:ind w:left="1260"/>
        <w:rPr>
          <w:color w:val="002060"/>
          <w:sz w:val="32"/>
          <w:szCs w:val="32"/>
        </w:rPr>
      </w:pPr>
    </w:p>
    <w:p w:rsidR="00B13E93" w:rsidRDefault="00B13E93" w:rsidP="00B13E93">
      <w:pPr>
        <w:pStyle w:val="ListParagraph"/>
        <w:ind w:left="1260"/>
        <w:rPr>
          <w:color w:val="002060"/>
          <w:sz w:val="32"/>
          <w:szCs w:val="32"/>
        </w:rPr>
      </w:pPr>
    </w:p>
    <w:p w:rsidR="00B13E93" w:rsidRPr="0004742E" w:rsidRDefault="0097698B" w:rsidP="00B13E93">
      <w:pPr>
        <w:pStyle w:val="ListParagraph"/>
        <w:ind w:left="126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lastRenderedPageBreak/>
        <w:drawing>
          <wp:inline distT="0" distB="0" distL="0" distR="0">
            <wp:extent cx="3939881" cy="5410669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pt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Pr="0004742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>
        <w:rPr>
          <w:color w:val="002060"/>
          <w:sz w:val="36"/>
          <w:szCs w:val="36"/>
        </w:rPr>
        <w:t>LED</w:t>
      </w: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lastRenderedPageBreak/>
        <w:drawing>
          <wp:inline distT="0" distB="0" distL="0" distR="0" wp14:anchorId="4B997CBB" wp14:editId="5A52F18B">
            <wp:extent cx="4923692" cy="32391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ed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434" cy="32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 wp14:anchorId="3B0949A6" wp14:editId="6E5B2B36">
            <wp:extent cx="4741984" cy="3457697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ed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418" cy="347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3A95A284" wp14:editId="19886B03">
            <wp:extent cx="4842217" cy="47706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ed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538" cy="47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Pr="0004742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>
        <w:rPr>
          <w:color w:val="002060"/>
          <w:sz w:val="36"/>
          <w:szCs w:val="36"/>
        </w:rPr>
        <w:lastRenderedPageBreak/>
        <w:t>BUTTON</w:t>
      </w: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 wp14:anchorId="217E0964" wp14:editId="7B3AF6C0">
            <wp:extent cx="4788877" cy="2030839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76" cy="203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 wp14:anchorId="20191126" wp14:editId="7CB399C5">
            <wp:extent cx="4841630" cy="32092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309" cy="321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tabs>
          <w:tab w:val="left" w:pos="7477"/>
        </w:tabs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661817</wp:posOffset>
            </wp:positionH>
            <wp:positionV relativeFrom="paragraph">
              <wp:posOffset>0</wp:posOffset>
            </wp:positionV>
            <wp:extent cx="3890645" cy="2526030"/>
            <wp:effectExtent l="0" t="0" r="0" b="762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2060"/>
          <w:sz w:val="32"/>
          <w:szCs w:val="32"/>
        </w:rPr>
        <w:tab/>
        <w:t xml:space="preserve">  </w:t>
      </w:r>
    </w:p>
    <w:p w:rsidR="00E44F6E" w:rsidRDefault="00E44F6E" w:rsidP="00E44F6E">
      <w:pPr>
        <w:pStyle w:val="ListParagraph"/>
        <w:tabs>
          <w:tab w:val="left" w:pos="7477"/>
        </w:tabs>
        <w:ind w:left="1530"/>
        <w:rPr>
          <w:color w:val="002060"/>
          <w:sz w:val="32"/>
          <w:szCs w:val="32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20"/>
          <w:szCs w:val="20"/>
        </w:rPr>
      </w:pPr>
    </w:p>
    <w:p w:rsidR="00E44F6E" w:rsidRPr="0004742E" w:rsidRDefault="00E44F6E" w:rsidP="00E44F6E">
      <w:pPr>
        <w:pBdr>
          <w:bottom w:val="single" w:sz="12" w:space="1" w:color="auto"/>
        </w:pBdr>
        <w:jc w:val="center"/>
        <w:rPr>
          <w:color w:val="002060"/>
          <w:sz w:val="20"/>
          <w:szCs w:val="20"/>
        </w:rPr>
      </w:pPr>
      <w:r w:rsidRPr="0004742E">
        <w:rPr>
          <w:color w:val="002060"/>
          <w:sz w:val="20"/>
          <w:szCs w:val="20"/>
        </w:rPr>
        <w:t>That is all requirements</w:t>
      </w:r>
    </w:p>
    <w:p w:rsidR="00E44F6E" w:rsidRPr="0004742E" w:rsidRDefault="00E44F6E" w:rsidP="00E44F6E">
      <w:pPr>
        <w:jc w:val="center"/>
        <w:rPr>
          <w:color w:val="002060"/>
          <w:sz w:val="56"/>
          <w:szCs w:val="56"/>
        </w:rPr>
      </w:pPr>
      <w:r w:rsidRPr="0004742E">
        <w:rPr>
          <w:color w:val="002060"/>
          <w:sz w:val="56"/>
          <w:szCs w:val="56"/>
        </w:rPr>
        <w:t>Thanks</w:t>
      </w:r>
    </w:p>
    <w:p w:rsidR="00E44F6E" w:rsidRDefault="00E44F6E" w:rsidP="00E44F6E">
      <w:pPr>
        <w:pStyle w:val="ListParagraph"/>
        <w:tabs>
          <w:tab w:val="left" w:pos="7477"/>
        </w:tabs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881D5C" w:rsidRPr="00E44F6E" w:rsidRDefault="00881D5C" w:rsidP="00E44F6E"/>
    <w:sectPr w:rsidR="00881D5C" w:rsidRPr="00E44F6E" w:rsidSect="008775A9">
      <w:footerReference w:type="default" r:id="rId42"/>
      <w:pgSz w:w="12240" w:h="15840"/>
      <w:pgMar w:top="1728" w:right="1800" w:bottom="1440" w:left="180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228F" w:rsidRDefault="00EC228F" w:rsidP="00C6554A">
      <w:pPr>
        <w:spacing w:before="0" w:after="0" w:line="240" w:lineRule="auto"/>
      </w:pPr>
      <w:r>
        <w:separator/>
      </w:r>
    </w:p>
  </w:endnote>
  <w:endnote w:type="continuationSeparator" w:id="0">
    <w:p w:rsidR="00EC228F" w:rsidRDefault="00EC228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in-font-family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6CF3" w:rsidRDefault="006C6CF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8775A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228F" w:rsidRDefault="00EC228F" w:rsidP="00C6554A">
      <w:pPr>
        <w:spacing w:before="0" w:after="0" w:line="240" w:lineRule="auto"/>
      </w:pPr>
      <w:r>
        <w:separator/>
      </w:r>
    </w:p>
  </w:footnote>
  <w:footnote w:type="continuationSeparator" w:id="0">
    <w:p w:rsidR="00EC228F" w:rsidRDefault="00EC228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4B35A62"/>
    <w:multiLevelType w:val="hybridMultilevel"/>
    <w:tmpl w:val="07D84FDA"/>
    <w:lvl w:ilvl="0" w:tplc="B4B4FBA6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3" w15:restartNumberingAfterBreak="0">
    <w:nsid w:val="1A5014D7"/>
    <w:multiLevelType w:val="hybridMultilevel"/>
    <w:tmpl w:val="7F44C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000534"/>
    <w:multiLevelType w:val="hybridMultilevel"/>
    <w:tmpl w:val="B3A08772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3C321ABF"/>
    <w:multiLevelType w:val="hybridMultilevel"/>
    <w:tmpl w:val="62F4B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547962"/>
    <w:multiLevelType w:val="hybridMultilevel"/>
    <w:tmpl w:val="EA38F8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6E74E6A"/>
    <w:multiLevelType w:val="hybridMultilevel"/>
    <w:tmpl w:val="E73A5432"/>
    <w:lvl w:ilvl="0" w:tplc="0409000B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207936"/>
    <w:multiLevelType w:val="hybridMultilevel"/>
    <w:tmpl w:val="7D127A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8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9"/>
  </w:num>
  <w:num w:numId="18">
    <w:abstractNumId w:val="16"/>
  </w:num>
  <w:num w:numId="19">
    <w:abstractNumId w:val="14"/>
  </w:num>
  <w:num w:numId="20">
    <w:abstractNumId w:val="15"/>
  </w:num>
  <w:num w:numId="21">
    <w:abstractNumId w:val="12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F6E"/>
    <w:rsid w:val="000147EF"/>
    <w:rsid w:val="00041435"/>
    <w:rsid w:val="001517C3"/>
    <w:rsid w:val="00162503"/>
    <w:rsid w:val="001F7F0E"/>
    <w:rsid w:val="00250571"/>
    <w:rsid w:val="002554CD"/>
    <w:rsid w:val="00293B83"/>
    <w:rsid w:val="002B4294"/>
    <w:rsid w:val="002C6B4B"/>
    <w:rsid w:val="003034C7"/>
    <w:rsid w:val="003039EB"/>
    <w:rsid w:val="00333D0D"/>
    <w:rsid w:val="00444F80"/>
    <w:rsid w:val="004518AD"/>
    <w:rsid w:val="004C049F"/>
    <w:rsid w:val="005000E2"/>
    <w:rsid w:val="006A3CE7"/>
    <w:rsid w:val="006C6CF3"/>
    <w:rsid w:val="008775A9"/>
    <w:rsid w:val="00881D5C"/>
    <w:rsid w:val="0089205D"/>
    <w:rsid w:val="008C50DF"/>
    <w:rsid w:val="008E5655"/>
    <w:rsid w:val="009102B7"/>
    <w:rsid w:val="00912488"/>
    <w:rsid w:val="00954015"/>
    <w:rsid w:val="0097698B"/>
    <w:rsid w:val="00A64C64"/>
    <w:rsid w:val="00B13E93"/>
    <w:rsid w:val="00B41318"/>
    <w:rsid w:val="00B704AC"/>
    <w:rsid w:val="00C508FC"/>
    <w:rsid w:val="00C6554A"/>
    <w:rsid w:val="00CA771D"/>
    <w:rsid w:val="00D15D34"/>
    <w:rsid w:val="00DF38E3"/>
    <w:rsid w:val="00E44F6E"/>
    <w:rsid w:val="00E44FB6"/>
    <w:rsid w:val="00EC228F"/>
    <w:rsid w:val="00ED7C44"/>
    <w:rsid w:val="00F6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7304AA-105D-43AD-9A9D-92692A281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1318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Strong">
    <w:name w:val="Strong"/>
    <w:basedOn w:val="DefaultParagraphFont"/>
    <w:uiPriority w:val="22"/>
    <w:qFormat/>
    <w:rsid w:val="00E44F6E"/>
    <w:rPr>
      <w:b/>
      <w:bCs/>
    </w:rPr>
  </w:style>
  <w:style w:type="paragraph" w:styleId="ListParagraph">
    <w:name w:val="List Paragraph"/>
    <w:basedOn w:val="Normal"/>
    <w:uiPriority w:val="34"/>
    <w:unhideWhenUsed/>
    <w:qFormat/>
    <w:rsid w:val="00E44F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ssam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A3D06-69CB-460F-86EA-CD428E66F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230</TotalTime>
  <Pages>44</Pages>
  <Words>2647</Words>
  <Characters>15091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Essam</dc:creator>
  <cp:keywords/>
  <dc:description/>
  <cp:lastModifiedBy>Peter Essam</cp:lastModifiedBy>
  <cp:revision>7</cp:revision>
  <cp:lastPrinted>2023-11-22T10:45:00Z</cp:lastPrinted>
  <dcterms:created xsi:type="dcterms:W3CDTF">2023-11-22T10:47:00Z</dcterms:created>
  <dcterms:modified xsi:type="dcterms:W3CDTF">2023-11-26T11:28:00Z</dcterms:modified>
</cp:coreProperties>
</file>